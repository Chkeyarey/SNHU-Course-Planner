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1AC8" w14:textId="77777777" w:rsidR="00D31D8E" w:rsidRPr="00D31D8E" w:rsidRDefault="00D31D8E" w:rsidP="00074800">
      <w:pPr>
        <w:pStyle w:val="Heading1"/>
      </w:pPr>
      <w:r w:rsidRPr="00D31D8E">
        <w:t>CS 300 Project One Milestone One</w:t>
      </w:r>
    </w:p>
    <w:p w14:paraId="5B801510" w14:textId="77777777" w:rsidR="00D31D8E" w:rsidRPr="00D31D8E" w:rsidRDefault="00D31D8E" w:rsidP="00074800">
      <w:pPr>
        <w:pStyle w:val="NoSpacing"/>
      </w:pPr>
      <w:r w:rsidRPr="00D31D8E">
        <w:t>Course Object and Data Structure</w:t>
      </w:r>
    </w:p>
    <w:p w14:paraId="5BB4FFAC" w14:textId="77777777" w:rsidR="00D31D8E" w:rsidRPr="00D31D8E" w:rsidRDefault="00D31D8E" w:rsidP="00074800">
      <w:pPr>
        <w:pStyle w:val="NoSpacing"/>
      </w:pPr>
      <w:r w:rsidRPr="00D31D8E">
        <w:t>Structure Course:</w:t>
      </w:r>
    </w:p>
    <w:p w14:paraId="49C142CC" w14:textId="77777777" w:rsidR="00D31D8E" w:rsidRPr="00D31D8E" w:rsidRDefault="00D31D8E" w:rsidP="00074800">
      <w:pPr>
        <w:pStyle w:val="NoSpacing"/>
      </w:pPr>
      <w:r w:rsidRPr="00D31D8E">
        <w:t xml:space="preserve">    String courseNumber</w:t>
      </w:r>
    </w:p>
    <w:p w14:paraId="162C79BB" w14:textId="77777777" w:rsidR="00D31D8E" w:rsidRPr="00D31D8E" w:rsidRDefault="00D31D8E" w:rsidP="00074800">
      <w:pPr>
        <w:pStyle w:val="NoSpacing"/>
      </w:pPr>
      <w:r w:rsidRPr="00D31D8E">
        <w:t xml:space="preserve">    String title</w:t>
      </w:r>
    </w:p>
    <w:p w14:paraId="4346CACF" w14:textId="77777777" w:rsidR="00D31D8E" w:rsidRPr="00D31D8E" w:rsidRDefault="00D31D8E" w:rsidP="00074800">
      <w:pPr>
        <w:pStyle w:val="NoSpacing"/>
      </w:pPr>
      <w:r w:rsidRPr="00D31D8E">
        <w:t xml:space="preserve">    List of Strings prerequisites // To store 0, 1, or more prerequisites</w:t>
      </w:r>
    </w:p>
    <w:p w14:paraId="0DDF32CE" w14:textId="77777777" w:rsidR="00D31D8E" w:rsidRPr="00D31D8E" w:rsidRDefault="00D31D8E" w:rsidP="00074800">
      <w:pPr>
        <w:pStyle w:val="NoSpacing"/>
      </w:pPr>
    </w:p>
    <w:p w14:paraId="46ACC6E0" w14:textId="77777777" w:rsidR="00D31D8E" w:rsidRPr="00D31D8E" w:rsidRDefault="00D31D8E" w:rsidP="00074800">
      <w:pPr>
        <w:pStyle w:val="NoSpacing"/>
      </w:pPr>
      <w:r w:rsidRPr="00D31D8E">
        <w:t>Loading and Validating Data</w:t>
      </w:r>
    </w:p>
    <w:p w14:paraId="6D56687F" w14:textId="77777777" w:rsidR="00D31D8E" w:rsidRPr="00D31D8E" w:rsidRDefault="00D31D8E" w:rsidP="00074800">
      <w:pPr>
        <w:pStyle w:val="NoSpacing"/>
      </w:pPr>
      <w:r w:rsidRPr="00D31D8E">
        <w:t>Method LoadDataToVector(fileName):</w:t>
      </w:r>
    </w:p>
    <w:p w14:paraId="26F3CA46" w14:textId="77777777" w:rsidR="00D31D8E" w:rsidRPr="00D31D8E" w:rsidRDefault="00D31D8E" w:rsidP="00074800">
      <w:pPr>
        <w:pStyle w:val="NoSpacing"/>
      </w:pPr>
      <w:r w:rsidRPr="00D31D8E">
        <w:t xml:space="preserve">    Create a Vector of Course objects called 'courseList'</w:t>
      </w:r>
    </w:p>
    <w:p w14:paraId="71A395E6" w14:textId="77777777" w:rsidR="00D31D8E" w:rsidRPr="00D31D8E" w:rsidRDefault="00D31D8E" w:rsidP="00074800">
      <w:pPr>
        <w:pStyle w:val="NoSpacing"/>
      </w:pPr>
      <w:r w:rsidRPr="00D31D8E">
        <w:t xml:space="preserve">    Open file 'fileName'</w:t>
      </w:r>
    </w:p>
    <w:p w14:paraId="2BBA9AC8" w14:textId="77777777" w:rsidR="00D31D8E" w:rsidRPr="00D31D8E" w:rsidRDefault="00D31D8E" w:rsidP="00074800">
      <w:pPr>
        <w:pStyle w:val="NoSpacing"/>
      </w:pPr>
      <w:r w:rsidRPr="00D31D8E">
        <w:t xml:space="preserve">    </w:t>
      </w:r>
    </w:p>
    <w:p w14:paraId="30D0B8CF" w14:textId="77777777" w:rsidR="00D31D8E" w:rsidRPr="00D31D8E" w:rsidRDefault="00D31D8E" w:rsidP="00074800">
      <w:pPr>
        <w:pStyle w:val="NoSpacing"/>
      </w:pPr>
      <w:r w:rsidRPr="00D31D8E">
        <w:t xml:space="preserve">    If file is not open:</w:t>
      </w:r>
    </w:p>
    <w:p w14:paraId="524EA1FC" w14:textId="77777777" w:rsidR="00D31D8E" w:rsidRPr="00D31D8E" w:rsidRDefault="00D31D8E" w:rsidP="00074800">
      <w:pPr>
        <w:pStyle w:val="NoSpacing"/>
      </w:pPr>
      <w:r w:rsidRPr="00D31D8E">
        <w:t xml:space="preserve">        Print "Error: Could not open file."</w:t>
      </w:r>
    </w:p>
    <w:p w14:paraId="2DA910A6" w14:textId="77777777" w:rsidR="00D31D8E" w:rsidRPr="00D31D8E" w:rsidRDefault="00D31D8E" w:rsidP="00074800">
      <w:pPr>
        <w:pStyle w:val="NoSpacing"/>
      </w:pPr>
      <w:r w:rsidRPr="00D31D8E">
        <w:t xml:space="preserve">        Return</w:t>
      </w:r>
    </w:p>
    <w:p w14:paraId="49F06A73" w14:textId="77777777" w:rsidR="00D31D8E" w:rsidRPr="00D31D8E" w:rsidRDefault="00D31D8E" w:rsidP="00074800">
      <w:pPr>
        <w:pStyle w:val="NoSpacing"/>
      </w:pPr>
      <w:r w:rsidRPr="00D31D8E">
        <w:t xml:space="preserve">    </w:t>
      </w:r>
    </w:p>
    <w:p w14:paraId="273095D2" w14:textId="77777777" w:rsidR="00D31D8E" w:rsidRPr="00D31D8E" w:rsidRDefault="00D31D8E" w:rsidP="00074800">
      <w:pPr>
        <w:pStyle w:val="NoSpacing"/>
      </w:pPr>
      <w:r w:rsidRPr="00D31D8E">
        <w:t xml:space="preserve">    While there is a line to read:</w:t>
      </w:r>
    </w:p>
    <w:p w14:paraId="0DF05D2D" w14:textId="77777777" w:rsidR="00D31D8E" w:rsidRPr="00D31D8E" w:rsidRDefault="00D31D8E" w:rsidP="00074800">
      <w:pPr>
        <w:pStyle w:val="NoSpacing"/>
      </w:pPr>
      <w:r w:rsidRPr="00D31D8E">
        <w:t xml:space="preserve">        Split the line by commas into a list of 'tokens' </w:t>
      </w:r>
    </w:p>
    <w:p w14:paraId="5933508D" w14:textId="77777777" w:rsidR="00D31D8E" w:rsidRPr="00D31D8E" w:rsidRDefault="00D31D8E" w:rsidP="00074800">
      <w:pPr>
        <w:pStyle w:val="NoSpacing"/>
      </w:pPr>
      <w:r w:rsidRPr="00D31D8E">
        <w:t xml:space="preserve">                If tokens.size &lt; 2:</w:t>
      </w:r>
    </w:p>
    <w:p w14:paraId="20A61CD2" w14:textId="77777777" w:rsidR="00D31D8E" w:rsidRPr="00D31D8E" w:rsidRDefault="00D31D8E" w:rsidP="00074800">
      <w:pPr>
        <w:pStyle w:val="NoSpacing"/>
      </w:pPr>
      <w:r w:rsidRPr="00D31D8E">
        <w:t xml:space="preserve">            Print "Error: Line format invalid (missing courseNumber or title)."</w:t>
      </w:r>
    </w:p>
    <w:p w14:paraId="1FAC77D6" w14:textId="77777777" w:rsidR="00D31D8E" w:rsidRPr="00D31D8E" w:rsidRDefault="00D31D8E" w:rsidP="00074800">
      <w:pPr>
        <w:pStyle w:val="NoSpacing"/>
      </w:pPr>
      <w:r w:rsidRPr="00D31D8E">
        <w:t xml:space="preserve">            Continue to next line</w:t>
      </w:r>
    </w:p>
    <w:p w14:paraId="367E1486" w14:textId="77777777" w:rsidR="00D31D8E" w:rsidRPr="00D31D8E" w:rsidRDefault="00D31D8E" w:rsidP="00074800">
      <w:pPr>
        <w:pStyle w:val="NoSpacing"/>
      </w:pPr>
      <w:r w:rsidRPr="00D31D8E">
        <w:t xml:space="preserve">        Create a new Course object 'currentCourse'</w:t>
      </w:r>
    </w:p>
    <w:p w14:paraId="1DE632F8" w14:textId="77777777" w:rsidR="00D31D8E" w:rsidRPr="00D31D8E" w:rsidRDefault="00D31D8E" w:rsidP="00074800">
      <w:pPr>
        <w:pStyle w:val="NoSpacing"/>
      </w:pPr>
      <w:r w:rsidRPr="00D31D8E">
        <w:t xml:space="preserve">        currentCourse.courseNumber = tokens[0] </w:t>
      </w:r>
    </w:p>
    <w:p w14:paraId="233E2937" w14:textId="77777777" w:rsidR="00D31D8E" w:rsidRPr="00D31D8E" w:rsidRDefault="00D31D8E" w:rsidP="00074800">
      <w:pPr>
        <w:pStyle w:val="NoSpacing"/>
      </w:pPr>
      <w:r w:rsidRPr="00D31D8E">
        <w:t xml:space="preserve">        currentCourse.title = tokens[1] </w:t>
      </w:r>
    </w:p>
    <w:p w14:paraId="22BFE3A5" w14:textId="77777777" w:rsidR="00D31D8E" w:rsidRPr="00D31D8E" w:rsidRDefault="00D31D8E" w:rsidP="00074800">
      <w:pPr>
        <w:pStyle w:val="NoSpacing"/>
      </w:pPr>
      <w:r w:rsidRPr="00D31D8E">
        <w:t xml:space="preserve">        </w:t>
      </w:r>
    </w:p>
    <w:p w14:paraId="368D016A" w14:textId="77777777" w:rsidR="00D31D8E" w:rsidRPr="00D31D8E" w:rsidRDefault="00D31D8E" w:rsidP="00074800">
      <w:pPr>
        <w:pStyle w:val="NoSpacing"/>
      </w:pPr>
      <w:r w:rsidRPr="00D31D8E">
        <w:t xml:space="preserve">        // Loop through any remaining tokens to add prerequisites</w:t>
      </w:r>
    </w:p>
    <w:p w14:paraId="5A7C1C7E" w14:textId="77777777" w:rsidR="00D31D8E" w:rsidRPr="00D31D8E" w:rsidRDefault="00D31D8E" w:rsidP="00074800">
      <w:pPr>
        <w:pStyle w:val="NoSpacing"/>
      </w:pPr>
      <w:r w:rsidRPr="00D31D8E">
        <w:t xml:space="preserve">        For i from 2 to tokens.size - 1:</w:t>
      </w:r>
    </w:p>
    <w:p w14:paraId="665DF792" w14:textId="77777777" w:rsidR="00D31D8E" w:rsidRPr="00D31D8E" w:rsidRDefault="00D31D8E" w:rsidP="00074800">
      <w:pPr>
        <w:pStyle w:val="NoSpacing"/>
      </w:pPr>
      <w:r w:rsidRPr="00D31D8E">
        <w:t xml:space="preserve">            Add tokens[i] to currentCourse.prerequisites</w:t>
      </w:r>
    </w:p>
    <w:p w14:paraId="3DEF8829" w14:textId="77777777" w:rsidR="00D31D8E" w:rsidRPr="00D31D8E" w:rsidRDefault="00D31D8E" w:rsidP="00074800">
      <w:pPr>
        <w:pStyle w:val="NoSpacing"/>
      </w:pPr>
      <w:r w:rsidRPr="00D31D8E">
        <w:t xml:space="preserve">            </w:t>
      </w:r>
    </w:p>
    <w:p w14:paraId="29476ADB" w14:textId="77777777" w:rsidR="00D31D8E" w:rsidRPr="00D31D8E" w:rsidRDefault="00D31D8E" w:rsidP="00074800">
      <w:pPr>
        <w:pStyle w:val="NoSpacing"/>
      </w:pPr>
      <w:r w:rsidRPr="00D31D8E">
        <w:t xml:space="preserve">        Add currentCourse to 'courseList'</w:t>
      </w:r>
    </w:p>
    <w:p w14:paraId="33DB24DB" w14:textId="77777777" w:rsidR="00D31D8E" w:rsidRPr="00D31D8E" w:rsidRDefault="00D31D8E" w:rsidP="00074800">
      <w:pPr>
        <w:pStyle w:val="NoSpacing"/>
      </w:pPr>
      <w:r w:rsidRPr="00D31D8E">
        <w:t xml:space="preserve">    </w:t>
      </w:r>
    </w:p>
    <w:p w14:paraId="7921C277" w14:textId="77777777" w:rsidR="00D31D8E" w:rsidRPr="00D31D8E" w:rsidRDefault="00D31D8E" w:rsidP="00074800">
      <w:pPr>
        <w:pStyle w:val="NoSpacing"/>
      </w:pPr>
      <w:r w:rsidRPr="00D31D8E">
        <w:t xml:space="preserve">    Close file</w:t>
      </w:r>
    </w:p>
    <w:p w14:paraId="1F2E586D" w14:textId="77777777" w:rsidR="00D31D8E" w:rsidRPr="00D31D8E" w:rsidRDefault="00D31D8E" w:rsidP="00074800">
      <w:pPr>
        <w:pStyle w:val="NoSpacing"/>
      </w:pPr>
      <w:r w:rsidRPr="00D31D8E">
        <w:t xml:space="preserve">    </w:t>
      </w:r>
    </w:p>
    <w:p w14:paraId="1A09425B" w14:textId="77777777" w:rsidR="002348EE" w:rsidRDefault="00D31D8E" w:rsidP="00074800">
      <w:pPr>
        <w:pStyle w:val="NoSpacing"/>
      </w:pPr>
      <w:r w:rsidRPr="00D31D8E">
        <w:t xml:space="preserve">    Return courseList</w:t>
      </w:r>
    </w:p>
    <w:p w14:paraId="63A3105A" w14:textId="77777777" w:rsidR="002348EE" w:rsidRDefault="002348EE" w:rsidP="00074800">
      <w:pPr>
        <w:pStyle w:val="NoSpacing"/>
      </w:pPr>
    </w:p>
    <w:p w14:paraId="46AC82FE" w14:textId="70435F11" w:rsidR="00D31D8E" w:rsidRPr="00D31D8E" w:rsidRDefault="00D31D8E" w:rsidP="00074800">
      <w:pPr>
        <w:pStyle w:val="NoSpacing"/>
      </w:pPr>
      <w:r w:rsidRPr="00D31D8E">
        <w:t>Method ValidatePrerequisites(courseList):</w:t>
      </w:r>
    </w:p>
    <w:p w14:paraId="632A15CD" w14:textId="77777777" w:rsidR="00D31D8E" w:rsidRPr="00D31D8E" w:rsidRDefault="00D31D8E" w:rsidP="00074800">
      <w:pPr>
        <w:pStyle w:val="NoSpacing"/>
      </w:pPr>
      <w:r w:rsidRPr="00D31D8E">
        <w:t xml:space="preserve">    For each 'course' in courseList:</w:t>
      </w:r>
    </w:p>
    <w:p w14:paraId="609336E8" w14:textId="77777777" w:rsidR="00D31D8E" w:rsidRPr="00D31D8E" w:rsidRDefault="00D31D8E" w:rsidP="00074800">
      <w:pPr>
        <w:pStyle w:val="NoSpacing"/>
      </w:pPr>
      <w:r w:rsidRPr="00D31D8E">
        <w:t xml:space="preserve">        For each 'preReqID' in course.prerequisites:</w:t>
      </w:r>
    </w:p>
    <w:p w14:paraId="0AAE4F88" w14:textId="77777777" w:rsidR="00D31D8E" w:rsidRPr="00D31D8E" w:rsidRDefault="00D31D8E" w:rsidP="00074800">
      <w:pPr>
        <w:pStyle w:val="NoSpacing"/>
      </w:pPr>
      <w:r w:rsidRPr="00D31D8E">
        <w:t xml:space="preserve">            Boolean preReqExists = False</w:t>
      </w:r>
    </w:p>
    <w:p w14:paraId="5C2DC170" w14:textId="77777777" w:rsidR="00D31D8E" w:rsidRPr="00D31D8E" w:rsidRDefault="00D31D8E" w:rsidP="00074800">
      <w:pPr>
        <w:pStyle w:val="NoSpacing"/>
      </w:pPr>
      <w:r w:rsidRPr="00D31D8E">
        <w:t xml:space="preserve">            </w:t>
      </w:r>
    </w:p>
    <w:p w14:paraId="6262C5E5" w14:textId="77777777" w:rsidR="00D31D8E" w:rsidRPr="00D31D8E" w:rsidRDefault="00D31D8E" w:rsidP="00074800">
      <w:pPr>
        <w:pStyle w:val="NoSpacing"/>
      </w:pPr>
      <w:r w:rsidRPr="00D31D8E">
        <w:t xml:space="preserve">            // Search the vector for the prerequisite course number</w:t>
      </w:r>
    </w:p>
    <w:p w14:paraId="024EC4BA" w14:textId="77777777" w:rsidR="00D31D8E" w:rsidRPr="00D31D8E" w:rsidRDefault="00D31D8E" w:rsidP="00074800">
      <w:pPr>
        <w:pStyle w:val="NoSpacing"/>
      </w:pPr>
      <w:r w:rsidRPr="00D31D8E">
        <w:t xml:space="preserve">            For each 'searchCourse' in courseList:</w:t>
      </w:r>
    </w:p>
    <w:p w14:paraId="22DDC194" w14:textId="77777777" w:rsidR="00D31D8E" w:rsidRPr="00D31D8E" w:rsidRDefault="00D31D8E" w:rsidP="00074800">
      <w:pPr>
        <w:pStyle w:val="NoSpacing"/>
      </w:pPr>
      <w:r w:rsidRPr="00D31D8E">
        <w:t xml:space="preserve">                If searchCourse.courseNumber == preReqID:</w:t>
      </w:r>
    </w:p>
    <w:p w14:paraId="3058127A" w14:textId="77777777" w:rsidR="00D31D8E" w:rsidRPr="00D31D8E" w:rsidRDefault="00D31D8E" w:rsidP="00074800">
      <w:pPr>
        <w:pStyle w:val="NoSpacing"/>
      </w:pPr>
      <w:r w:rsidRPr="00D31D8E">
        <w:t xml:space="preserve">                    preReqExists = True</w:t>
      </w:r>
    </w:p>
    <w:p w14:paraId="3DC99648" w14:textId="77777777" w:rsidR="00D31D8E" w:rsidRPr="00D31D8E" w:rsidRDefault="00D31D8E" w:rsidP="00074800">
      <w:pPr>
        <w:pStyle w:val="NoSpacing"/>
      </w:pPr>
      <w:r w:rsidRPr="00D31D8E">
        <w:lastRenderedPageBreak/>
        <w:t xml:space="preserve">                    Break</w:t>
      </w:r>
    </w:p>
    <w:p w14:paraId="79971854" w14:textId="77777777" w:rsidR="00D31D8E" w:rsidRPr="00D31D8E" w:rsidRDefault="00D31D8E" w:rsidP="00074800">
      <w:pPr>
        <w:pStyle w:val="NoSpacing"/>
      </w:pPr>
      <w:r w:rsidRPr="00D31D8E">
        <w:t xml:space="preserve">            </w:t>
      </w:r>
    </w:p>
    <w:p w14:paraId="348D35FE" w14:textId="77777777" w:rsidR="00D31D8E" w:rsidRPr="00D31D8E" w:rsidRDefault="00D31D8E" w:rsidP="00074800">
      <w:pPr>
        <w:pStyle w:val="NoSpacing"/>
      </w:pPr>
      <w:r w:rsidRPr="00D31D8E">
        <w:t xml:space="preserve">            If preReqExists is False:</w:t>
      </w:r>
    </w:p>
    <w:p w14:paraId="285D2545" w14:textId="77777777" w:rsidR="00D31D8E" w:rsidRPr="00D31D8E" w:rsidRDefault="00D31D8E" w:rsidP="00074800">
      <w:pPr>
        <w:pStyle w:val="NoSpacing"/>
      </w:pPr>
      <w:r w:rsidRPr="00D31D8E">
        <w:t xml:space="preserve">                Print "Warning: Prerequisite " + preReqID + " not found in curriculum."</w:t>
      </w:r>
    </w:p>
    <w:p w14:paraId="186B934C" w14:textId="77777777" w:rsidR="00D31D8E" w:rsidRPr="00D31D8E" w:rsidRDefault="00D31D8E" w:rsidP="00074800">
      <w:pPr>
        <w:pStyle w:val="NoSpacing"/>
      </w:pPr>
    </w:p>
    <w:p w14:paraId="71FE8C2B" w14:textId="77777777" w:rsidR="00D31D8E" w:rsidRPr="00D31D8E" w:rsidRDefault="00D31D8E" w:rsidP="00074800">
      <w:pPr>
        <w:pStyle w:val="NoSpacing"/>
      </w:pPr>
      <w:r w:rsidRPr="00D31D8E">
        <w:t>Searching and Displaying Course Information</w:t>
      </w:r>
    </w:p>
    <w:p w14:paraId="4D544B5A" w14:textId="77777777" w:rsidR="00D31D8E" w:rsidRPr="00D31D8E" w:rsidRDefault="00D31D8E" w:rsidP="00074800">
      <w:pPr>
        <w:pStyle w:val="NoSpacing"/>
      </w:pPr>
      <w:r w:rsidRPr="00D31D8E">
        <w:t>Method DisplayCourse(courseList, targetID):</w:t>
      </w:r>
    </w:p>
    <w:p w14:paraId="35DB8DBE" w14:textId="77777777" w:rsidR="00D31D8E" w:rsidRPr="00D31D8E" w:rsidRDefault="00D31D8E" w:rsidP="00074800">
      <w:pPr>
        <w:pStyle w:val="NoSpacing"/>
      </w:pPr>
      <w:r w:rsidRPr="00D31D8E">
        <w:t xml:space="preserve">    Boolean found = False</w:t>
      </w:r>
    </w:p>
    <w:p w14:paraId="42D987E4" w14:textId="77777777" w:rsidR="00D31D8E" w:rsidRPr="00D31D8E" w:rsidRDefault="00D31D8E" w:rsidP="00074800">
      <w:pPr>
        <w:pStyle w:val="NoSpacing"/>
      </w:pPr>
      <w:r w:rsidRPr="00D31D8E">
        <w:t xml:space="preserve">    </w:t>
      </w:r>
    </w:p>
    <w:p w14:paraId="2E3F15D0" w14:textId="77777777" w:rsidR="00D31D8E" w:rsidRPr="00D31D8E" w:rsidRDefault="00D31D8E" w:rsidP="00074800">
      <w:pPr>
        <w:pStyle w:val="NoSpacing"/>
      </w:pPr>
      <w:r w:rsidRPr="00D31D8E">
        <w:t xml:space="preserve">    // Iterate through the vector to find the specific course</w:t>
      </w:r>
    </w:p>
    <w:p w14:paraId="45349A30" w14:textId="77777777" w:rsidR="00D31D8E" w:rsidRPr="00D31D8E" w:rsidRDefault="00D31D8E" w:rsidP="00074800">
      <w:pPr>
        <w:pStyle w:val="NoSpacing"/>
      </w:pPr>
      <w:r w:rsidRPr="00D31D8E">
        <w:t xml:space="preserve">    For each 'course' in courseList:</w:t>
      </w:r>
    </w:p>
    <w:p w14:paraId="0E0C042C" w14:textId="77777777" w:rsidR="00D31D8E" w:rsidRPr="00D31D8E" w:rsidRDefault="00D31D8E" w:rsidP="00074800">
      <w:pPr>
        <w:pStyle w:val="NoSpacing"/>
      </w:pPr>
      <w:r w:rsidRPr="00D31D8E">
        <w:t xml:space="preserve">        If course.courseNumber == targetID:</w:t>
      </w:r>
    </w:p>
    <w:p w14:paraId="7E08D290" w14:textId="77777777" w:rsidR="00D31D8E" w:rsidRPr="00D31D8E" w:rsidRDefault="00D31D8E" w:rsidP="00074800">
      <w:pPr>
        <w:pStyle w:val="NoSpacing"/>
      </w:pPr>
      <w:r w:rsidRPr="00D31D8E">
        <w:t xml:space="preserve">            Print course.courseNumber + ", " + course.title </w:t>
      </w:r>
    </w:p>
    <w:p w14:paraId="3382E290" w14:textId="77777777" w:rsidR="00D31D8E" w:rsidRPr="00D31D8E" w:rsidRDefault="00D31D8E" w:rsidP="00074800">
      <w:pPr>
        <w:pStyle w:val="NoSpacing"/>
      </w:pPr>
      <w:r w:rsidRPr="00D31D8E">
        <w:t xml:space="preserve">            </w:t>
      </w:r>
    </w:p>
    <w:p w14:paraId="3F3A78B7" w14:textId="77777777" w:rsidR="00D31D8E" w:rsidRPr="00D31D8E" w:rsidRDefault="00D31D8E" w:rsidP="00074800">
      <w:pPr>
        <w:pStyle w:val="NoSpacing"/>
      </w:pPr>
      <w:r w:rsidRPr="00D31D8E">
        <w:t xml:space="preserve">            // Display prerequisites or a message if none exist</w:t>
      </w:r>
    </w:p>
    <w:p w14:paraId="4135EC7B" w14:textId="77777777" w:rsidR="00D31D8E" w:rsidRPr="00D31D8E" w:rsidRDefault="00D31D8E" w:rsidP="00074800">
      <w:pPr>
        <w:pStyle w:val="NoSpacing"/>
      </w:pPr>
      <w:r w:rsidRPr="00D31D8E">
        <w:t xml:space="preserve">            Print "Prerequisites: "</w:t>
      </w:r>
    </w:p>
    <w:p w14:paraId="4CBE0905" w14:textId="77777777" w:rsidR="00D31D8E" w:rsidRPr="00D31D8E" w:rsidRDefault="00D31D8E" w:rsidP="00074800">
      <w:pPr>
        <w:pStyle w:val="NoSpacing"/>
      </w:pPr>
      <w:r w:rsidRPr="00D31D8E">
        <w:t xml:space="preserve">            If course.prerequisites is empty:</w:t>
      </w:r>
    </w:p>
    <w:p w14:paraId="316CD298" w14:textId="77777777" w:rsidR="00D31D8E" w:rsidRPr="00D31D8E" w:rsidRDefault="00D31D8E" w:rsidP="00074800">
      <w:pPr>
        <w:pStyle w:val="NoSpacing"/>
      </w:pPr>
      <w:r w:rsidRPr="00D31D8E">
        <w:t xml:space="preserve">                Print "None"</w:t>
      </w:r>
    </w:p>
    <w:p w14:paraId="36D7D987" w14:textId="77777777" w:rsidR="00D31D8E" w:rsidRPr="00D31D8E" w:rsidRDefault="00D31D8E" w:rsidP="00074800">
      <w:pPr>
        <w:pStyle w:val="NoSpacing"/>
      </w:pPr>
      <w:r w:rsidRPr="00D31D8E">
        <w:t xml:space="preserve">            Else:</w:t>
      </w:r>
    </w:p>
    <w:p w14:paraId="11C0CE63" w14:textId="77777777" w:rsidR="00D31D8E" w:rsidRPr="00D31D8E" w:rsidRDefault="00D31D8E" w:rsidP="00074800">
      <w:pPr>
        <w:pStyle w:val="NoSpacing"/>
      </w:pPr>
      <w:r w:rsidRPr="00D31D8E">
        <w:t xml:space="preserve">                For each 'p' in course.prerequisites:</w:t>
      </w:r>
    </w:p>
    <w:p w14:paraId="05A43B73" w14:textId="21687560" w:rsidR="00D31D8E" w:rsidRPr="00D31D8E" w:rsidRDefault="00D31D8E" w:rsidP="00074800">
      <w:pPr>
        <w:pStyle w:val="NoSpacing"/>
      </w:pPr>
      <w:r w:rsidRPr="00D31D8E">
        <w:t xml:space="preserve">                    Print p + " "</w:t>
      </w:r>
    </w:p>
    <w:p w14:paraId="0889629A" w14:textId="77777777" w:rsidR="00D31D8E" w:rsidRPr="00D31D8E" w:rsidRDefault="00D31D8E" w:rsidP="00074800">
      <w:pPr>
        <w:pStyle w:val="NoSpacing"/>
      </w:pPr>
      <w:r w:rsidRPr="00D31D8E">
        <w:t xml:space="preserve">            found = True</w:t>
      </w:r>
    </w:p>
    <w:p w14:paraId="19986DC9" w14:textId="77777777" w:rsidR="00D31D8E" w:rsidRPr="00D31D8E" w:rsidRDefault="00D31D8E" w:rsidP="00074800">
      <w:pPr>
        <w:pStyle w:val="NoSpacing"/>
      </w:pPr>
      <w:r w:rsidRPr="00D31D8E">
        <w:t xml:space="preserve">            Break</w:t>
      </w:r>
    </w:p>
    <w:p w14:paraId="07B88892" w14:textId="77777777" w:rsidR="00D31D8E" w:rsidRPr="00D31D8E" w:rsidRDefault="00D31D8E" w:rsidP="00074800">
      <w:pPr>
        <w:pStyle w:val="NoSpacing"/>
      </w:pPr>
      <w:r w:rsidRPr="00D31D8E">
        <w:t xml:space="preserve">            </w:t>
      </w:r>
    </w:p>
    <w:p w14:paraId="4D5C06A1" w14:textId="77777777" w:rsidR="00D31D8E" w:rsidRPr="00D31D8E" w:rsidRDefault="00D31D8E" w:rsidP="00074800">
      <w:pPr>
        <w:pStyle w:val="NoSpacing"/>
      </w:pPr>
      <w:r w:rsidRPr="00D31D8E">
        <w:t xml:space="preserve">    If found is False:</w:t>
      </w:r>
    </w:p>
    <w:p w14:paraId="15D79769" w14:textId="01B72C3C" w:rsidR="00D31D8E" w:rsidRDefault="00D31D8E" w:rsidP="00074800">
      <w:pPr>
        <w:pStyle w:val="NoSpacing"/>
      </w:pPr>
      <w:r w:rsidRPr="00D31D8E">
        <w:t xml:space="preserve">        Print "Error: Course " + targetID + " not found in the system."</w:t>
      </w:r>
    </w:p>
    <w:p w14:paraId="10336323" w14:textId="77777777" w:rsidR="002348EE" w:rsidRDefault="002348EE" w:rsidP="00074800">
      <w:pPr>
        <w:pStyle w:val="NoSpacing"/>
      </w:pPr>
    </w:p>
    <w:p w14:paraId="136BAF9D" w14:textId="77777777" w:rsidR="00D31D8E" w:rsidRDefault="00D31D8E" w:rsidP="00074800">
      <w:pPr>
        <w:pStyle w:val="NoSpacing"/>
      </w:pPr>
      <w:r>
        <w:t>Method PrintCourseList(courseList):</w:t>
      </w:r>
    </w:p>
    <w:p w14:paraId="253CCC9D" w14:textId="77777777" w:rsidR="00D31D8E" w:rsidRDefault="00D31D8E" w:rsidP="00074800">
      <w:pPr>
        <w:pStyle w:val="NoSpacing"/>
      </w:pPr>
      <w:r>
        <w:t xml:space="preserve">    // Use a sorting algorithm (like Selection Sort or built-in Sort)</w:t>
      </w:r>
    </w:p>
    <w:p w14:paraId="2EBBA90B" w14:textId="31BEDB7C" w:rsidR="00D31D8E" w:rsidRDefault="00D31D8E" w:rsidP="00074800">
      <w:pPr>
        <w:pStyle w:val="NoSpacing"/>
      </w:pPr>
      <w:r>
        <w:t xml:space="preserve">    Sort courseList alphanumerically by courseNumber</w:t>
      </w:r>
    </w:p>
    <w:p w14:paraId="7050D4B9" w14:textId="77777777" w:rsidR="00D31D8E" w:rsidRDefault="00D31D8E" w:rsidP="00074800">
      <w:pPr>
        <w:pStyle w:val="NoSpacing"/>
      </w:pPr>
      <w:r>
        <w:t xml:space="preserve">    For each course in courseList:</w:t>
      </w:r>
    </w:p>
    <w:p w14:paraId="67FDB338" w14:textId="77777777" w:rsidR="00D31D8E" w:rsidRDefault="00D31D8E" w:rsidP="00074800">
      <w:pPr>
        <w:pStyle w:val="NoSpacing"/>
      </w:pPr>
      <w:r>
        <w:t xml:space="preserve">        Print course.courseNumber + ": " + course.title</w:t>
      </w:r>
    </w:p>
    <w:p w14:paraId="0AD1487C" w14:textId="77777777" w:rsidR="00D31D8E" w:rsidRDefault="00D31D8E" w:rsidP="00074800">
      <w:pPr>
        <w:pStyle w:val="NoSpacing"/>
      </w:pPr>
    </w:p>
    <w:p w14:paraId="19D6680F" w14:textId="77777777" w:rsidR="00D31D8E" w:rsidRDefault="00D31D8E" w:rsidP="00074800">
      <w:pPr>
        <w:pStyle w:val="NoSpacing"/>
      </w:pPr>
      <w:r>
        <w:t>Method MainMenu():</w:t>
      </w:r>
    </w:p>
    <w:p w14:paraId="5162C4F7" w14:textId="77777777" w:rsidR="00D31D8E" w:rsidRDefault="00D31D8E" w:rsidP="00074800">
      <w:pPr>
        <w:pStyle w:val="NoSpacing"/>
      </w:pPr>
      <w:r>
        <w:t xml:space="preserve">    While choice != 9:</w:t>
      </w:r>
    </w:p>
    <w:p w14:paraId="552B1670" w14:textId="77777777" w:rsidR="00D31D8E" w:rsidRDefault="00D31D8E" w:rsidP="00074800">
      <w:pPr>
        <w:pStyle w:val="NoSpacing"/>
      </w:pPr>
      <w:r>
        <w:t xml:space="preserve">        Print "1. Load Data", "2. Print List", "3. Search Course", "9. Exit"</w:t>
      </w:r>
    </w:p>
    <w:p w14:paraId="7108B74D" w14:textId="77777777" w:rsidR="00D31D8E" w:rsidRDefault="00D31D8E" w:rsidP="00074800">
      <w:pPr>
        <w:pStyle w:val="NoSpacing"/>
      </w:pPr>
      <w:r>
        <w:t xml:space="preserve">        Input choice</w:t>
      </w:r>
    </w:p>
    <w:p w14:paraId="766D0566" w14:textId="77777777" w:rsidR="00D31D8E" w:rsidRDefault="00D31D8E" w:rsidP="00074800">
      <w:pPr>
        <w:pStyle w:val="NoSpacing"/>
      </w:pPr>
      <w:r>
        <w:t xml:space="preserve">        If choice == 1: courseList = LoadDataToVector("input.txt")</w:t>
      </w:r>
    </w:p>
    <w:p w14:paraId="4F7500C8" w14:textId="77777777" w:rsidR="00D31D8E" w:rsidRDefault="00D31D8E" w:rsidP="00074800">
      <w:pPr>
        <w:pStyle w:val="NoSpacing"/>
      </w:pPr>
      <w:r>
        <w:t xml:space="preserve">        Else if choice == 2: PrintCourseList(courseList)</w:t>
      </w:r>
    </w:p>
    <w:p w14:paraId="56ABD3B1" w14:textId="77777777" w:rsidR="00D31D8E" w:rsidRDefault="00D31D8E" w:rsidP="00074800">
      <w:pPr>
        <w:pStyle w:val="NoSpacing"/>
      </w:pPr>
      <w:r>
        <w:t xml:space="preserve">        Else if choice == 3: </w:t>
      </w:r>
    </w:p>
    <w:p w14:paraId="18E521BE" w14:textId="77777777" w:rsidR="00D31D8E" w:rsidRDefault="00D31D8E" w:rsidP="00074800">
      <w:pPr>
        <w:pStyle w:val="NoSpacing"/>
      </w:pPr>
      <w:r>
        <w:t xml:space="preserve">            Input id</w:t>
      </w:r>
    </w:p>
    <w:p w14:paraId="4C4FF924" w14:textId="77777777" w:rsidR="00D31D8E" w:rsidRDefault="00D31D8E" w:rsidP="00074800">
      <w:pPr>
        <w:pStyle w:val="NoSpacing"/>
      </w:pPr>
      <w:r>
        <w:t xml:space="preserve">            DisplayCourse(courseList, id)</w:t>
      </w:r>
    </w:p>
    <w:p w14:paraId="657820B2" w14:textId="564A610E" w:rsidR="00D31D8E" w:rsidRDefault="002348EE" w:rsidP="002348EE">
      <w:r>
        <w:br w:type="page"/>
      </w:r>
    </w:p>
    <w:p w14:paraId="23E73F47" w14:textId="3315C7D9" w:rsidR="00FD3B97" w:rsidRPr="00D31D8E" w:rsidRDefault="00951BF8" w:rsidP="00074800">
      <w:pPr>
        <w:pStyle w:val="Heading1"/>
      </w:pPr>
      <w:r w:rsidRPr="0035521D">
        <w:lastRenderedPageBreak/>
        <w:t>CS 30</w:t>
      </w:r>
      <w:r w:rsidR="00FD3B97" w:rsidRPr="00FD3B97">
        <w:t>0</w:t>
      </w:r>
      <w:r w:rsidRPr="0035521D">
        <w:t xml:space="preserve"> </w:t>
      </w:r>
      <w:r w:rsidR="00405AAC" w:rsidRPr="00405AAC">
        <w:t>4-3 Project One Milestone Two</w:t>
      </w:r>
    </w:p>
    <w:p w14:paraId="3D448F90" w14:textId="77777777" w:rsidR="00A3198A" w:rsidRDefault="00A3198A" w:rsidP="00074800">
      <w:pPr>
        <w:pStyle w:val="NoSpacing"/>
      </w:pPr>
      <w:r>
        <w:t>// Define a structure to hold course data</w:t>
      </w:r>
    </w:p>
    <w:p w14:paraId="0A444F2C" w14:textId="77777777" w:rsidR="00A3198A" w:rsidRDefault="00A3198A" w:rsidP="00074800">
      <w:pPr>
        <w:pStyle w:val="NoSpacing"/>
      </w:pPr>
      <w:r>
        <w:t>Structure Course:</w:t>
      </w:r>
    </w:p>
    <w:p w14:paraId="799E05E0" w14:textId="6122FAC6" w:rsidR="00A3198A" w:rsidRDefault="00A3198A" w:rsidP="00074800">
      <w:pPr>
        <w:pStyle w:val="NoSpacing"/>
      </w:pPr>
      <w:r>
        <w:t xml:space="preserve">    String courseNumber    // e.g., CSCI100</w:t>
      </w:r>
    </w:p>
    <w:p w14:paraId="3E5459BC" w14:textId="6842FCA4" w:rsidR="00A3198A" w:rsidRDefault="00A3198A" w:rsidP="00074800">
      <w:pPr>
        <w:pStyle w:val="NoSpacing"/>
      </w:pPr>
      <w:r>
        <w:t xml:space="preserve">    String courseTitle     // e.g., Introduction to Computer Science</w:t>
      </w:r>
    </w:p>
    <w:p w14:paraId="2ED747DA" w14:textId="7019FDBB" w:rsidR="00A3198A" w:rsidRDefault="00A3198A" w:rsidP="00074800">
      <w:pPr>
        <w:pStyle w:val="NoSpacing"/>
      </w:pPr>
      <w:r>
        <w:t xml:space="preserve">    List prerequisites      // List of courseNumber strings</w:t>
      </w:r>
    </w:p>
    <w:p w14:paraId="13EC3A75" w14:textId="77777777" w:rsidR="00A3198A" w:rsidRDefault="00A3198A" w:rsidP="00074800">
      <w:pPr>
        <w:pStyle w:val="NoSpacing"/>
      </w:pPr>
      <w:r>
        <w:t>// Initialize a Hash Table to store Course objects</w:t>
      </w:r>
    </w:p>
    <w:p w14:paraId="75877E6A" w14:textId="688B602F" w:rsidR="00A3198A" w:rsidRDefault="00A3198A" w:rsidP="00074800">
      <w:pPr>
        <w:pStyle w:val="NoSpacing"/>
      </w:pPr>
      <w:r>
        <w:t>HashTable&lt;Course&gt; courseTable</w:t>
      </w:r>
    </w:p>
    <w:p w14:paraId="549E2D12" w14:textId="77777777" w:rsidR="00A3198A" w:rsidRDefault="00A3198A" w:rsidP="00074800">
      <w:pPr>
        <w:pStyle w:val="NoSpacing"/>
      </w:pPr>
    </w:p>
    <w:p w14:paraId="77796029" w14:textId="77777777" w:rsidR="00A3198A" w:rsidRDefault="00A3198A" w:rsidP="00074800">
      <w:pPr>
        <w:pStyle w:val="NoSpacing"/>
      </w:pPr>
      <w:r>
        <w:t>Function LoadDataStructure(String fileName):</w:t>
      </w:r>
    </w:p>
    <w:p w14:paraId="066B046D" w14:textId="0D155C52" w:rsidR="00A3198A" w:rsidRDefault="00A3198A" w:rsidP="00074800">
      <w:pPr>
        <w:pStyle w:val="NoSpacing"/>
      </w:pPr>
      <w:r>
        <w:t xml:space="preserve">    Open file fileName</w:t>
      </w:r>
    </w:p>
    <w:p w14:paraId="52958311" w14:textId="77777777" w:rsidR="00A3198A" w:rsidRDefault="00A3198A" w:rsidP="00074800">
      <w:pPr>
        <w:pStyle w:val="NoSpacing"/>
      </w:pPr>
      <w:r>
        <w:t xml:space="preserve">    If file is not open:</w:t>
      </w:r>
    </w:p>
    <w:p w14:paraId="4CD2093A" w14:textId="77777777" w:rsidR="00A3198A" w:rsidRDefault="00A3198A" w:rsidP="00074800">
      <w:pPr>
        <w:pStyle w:val="NoSpacing"/>
      </w:pPr>
      <w:r>
        <w:t xml:space="preserve">        Print "Error: Could not open file."</w:t>
      </w:r>
    </w:p>
    <w:p w14:paraId="30B8DF0C" w14:textId="77777777" w:rsidR="00A3198A" w:rsidRDefault="00A3198A" w:rsidP="00074800">
      <w:pPr>
        <w:pStyle w:val="NoSpacing"/>
      </w:pPr>
      <w:r>
        <w:t xml:space="preserve">        Return</w:t>
      </w:r>
    </w:p>
    <w:p w14:paraId="3F519531" w14:textId="77777777" w:rsidR="00A3198A" w:rsidRDefault="00A3198A" w:rsidP="00074800">
      <w:pPr>
        <w:pStyle w:val="NoSpacing"/>
      </w:pPr>
    </w:p>
    <w:p w14:paraId="37D55DBB" w14:textId="77777777" w:rsidR="00A3198A" w:rsidRDefault="00A3198A" w:rsidP="00074800">
      <w:pPr>
        <w:pStyle w:val="NoSpacing"/>
      </w:pPr>
      <w:r>
        <w:t xml:space="preserve">    While more lines exist in file:</w:t>
      </w:r>
    </w:p>
    <w:p w14:paraId="0F799C1D" w14:textId="77777777" w:rsidR="00A3198A" w:rsidRDefault="00A3198A" w:rsidP="00074800">
      <w:pPr>
        <w:pStyle w:val="NoSpacing"/>
      </w:pPr>
      <w:r>
        <w:t xml:space="preserve">        Read currentLine</w:t>
      </w:r>
    </w:p>
    <w:p w14:paraId="4766BB75" w14:textId="77777777" w:rsidR="00A3198A" w:rsidRDefault="00A3198A" w:rsidP="00074800">
      <w:pPr>
        <w:pStyle w:val="NoSpacing"/>
      </w:pPr>
      <w:r>
        <w:t xml:space="preserve">        // Split line by commas into a list of strings </w:t>
      </w:r>
    </w:p>
    <w:p w14:paraId="4B3256D0" w14:textId="77777777" w:rsidR="00A3198A" w:rsidRDefault="00A3198A" w:rsidP="00074800">
      <w:pPr>
        <w:pStyle w:val="NoSpacing"/>
      </w:pPr>
      <w:r>
        <w:t xml:space="preserve">        tokens = Split(currentLine, ",") </w:t>
      </w:r>
    </w:p>
    <w:p w14:paraId="65394533" w14:textId="77777777" w:rsidR="00A3198A" w:rsidRDefault="00A3198A" w:rsidP="00074800">
      <w:pPr>
        <w:pStyle w:val="NoSpacing"/>
      </w:pPr>
      <w:r>
        <w:t xml:space="preserve">        </w:t>
      </w:r>
    </w:p>
    <w:p w14:paraId="612094FC" w14:textId="5D336910" w:rsidR="00A3198A" w:rsidRDefault="00A3198A" w:rsidP="00074800">
      <w:pPr>
        <w:pStyle w:val="NoSpacing"/>
      </w:pPr>
      <w:r>
        <w:t xml:space="preserve">        // Check that at least a courseNumber and title exist</w:t>
      </w:r>
    </w:p>
    <w:p w14:paraId="3A00711F" w14:textId="77777777" w:rsidR="00A3198A" w:rsidRDefault="00A3198A" w:rsidP="00074800">
      <w:pPr>
        <w:pStyle w:val="NoSpacing"/>
      </w:pPr>
      <w:r>
        <w:t xml:space="preserve">        If tokens.size &lt; 2:</w:t>
      </w:r>
    </w:p>
    <w:p w14:paraId="3E00897B" w14:textId="77777777" w:rsidR="00A3198A" w:rsidRDefault="00A3198A" w:rsidP="00074800">
      <w:pPr>
        <w:pStyle w:val="NoSpacing"/>
      </w:pPr>
      <w:r>
        <w:t xml:space="preserve">            Print "Error: Invalid format on line: " + currentLine</w:t>
      </w:r>
    </w:p>
    <w:p w14:paraId="6177451D" w14:textId="303EB106" w:rsidR="00A3198A" w:rsidRDefault="00A3198A" w:rsidP="00074800">
      <w:pPr>
        <w:pStyle w:val="NoSpacing"/>
      </w:pPr>
      <w:r>
        <w:t xml:space="preserve">            Continue to next line</w:t>
      </w:r>
    </w:p>
    <w:p w14:paraId="37A35103" w14:textId="77777777" w:rsidR="00A3198A" w:rsidRDefault="00A3198A" w:rsidP="00074800">
      <w:pPr>
        <w:pStyle w:val="NoSpacing"/>
      </w:pPr>
      <w:r>
        <w:t xml:space="preserve">        // Create new Course object </w:t>
      </w:r>
    </w:p>
    <w:p w14:paraId="0F67B403" w14:textId="77777777" w:rsidR="00A3198A" w:rsidRDefault="00A3198A" w:rsidP="00074800">
      <w:pPr>
        <w:pStyle w:val="NoSpacing"/>
      </w:pPr>
      <w:r>
        <w:t xml:space="preserve">        newCourse = new Course()</w:t>
      </w:r>
    </w:p>
    <w:p w14:paraId="18719B5A" w14:textId="77777777" w:rsidR="00A3198A" w:rsidRDefault="00A3198A" w:rsidP="00074800">
      <w:pPr>
        <w:pStyle w:val="NoSpacing"/>
      </w:pPr>
      <w:r>
        <w:t xml:space="preserve">        newCourse.courseNumber = tokens[0]</w:t>
      </w:r>
    </w:p>
    <w:p w14:paraId="59619161" w14:textId="77777777" w:rsidR="00A3198A" w:rsidRDefault="00A3198A" w:rsidP="00074800">
      <w:pPr>
        <w:pStyle w:val="NoSpacing"/>
      </w:pPr>
      <w:r>
        <w:t xml:space="preserve">        newCourse.courseTitle = tokens[1]</w:t>
      </w:r>
    </w:p>
    <w:p w14:paraId="0F130D3C" w14:textId="77777777" w:rsidR="00A3198A" w:rsidRDefault="00A3198A" w:rsidP="00074800">
      <w:pPr>
        <w:pStyle w:val="NoSpacing"/>
      </w:pPr>
    </w:p>
    <w:p w14:paraId="68EF65DA" w14:textId="77777777" w:rsidR="00A3198A" w:rsidRDefault="00A3198A" w:rsidP="00074800">
      <w:pPr>
        <w:pStyle w:val="NoSpacing"/>
      </w:pPr>
      <w:r>
        <w:t xml:space="preserve">        // Add prerequisites if they exist </w:t>
      </w:r>
    </w:p>
    <w:p w14:paraId="432338BB" w14:textId="77777777" w:rsidR="00A3198A" w:rsidRDefault="00A3198A" w:rsidP="00074800">
      <w:pPr>
        <w:pStyle w:val="NoSpacing"/>
      </w:pPr>
      <w:r>
        <w:t xml:space="preserve">        For i from 2 to tokens.size - 1:</w:t>
      </w:r>
    </w:p>
    <w:p w14:paraId="39444449" w14:textId="77777777" w:rsidR="00A3198A" w:rsidRDefault="00A3198A" w:rsidP="00074800">
      <w:pPr>
        <w:pStyle w:val="NoSpacing"/>
      </w:pPr>
      <w:r>
        <w:t xml:space="preserve">            newCourse.prerequisites.add(tokens[i])</w:t>
      </w:r>
    </w:p>
    <w:p w14:paraId="0AFC8302" w14:textId="77777777" w:rsidR="00A3198A" w:rsidRDefault="00A3198A" w:rsidP="00074800">
      <w:pPr>
        <w:pStyle w:val="NoSpacing"/>
      </w:pPr>
    </w:p>
    <w:p w14:paraId="143A9914" w14:textId="2E47D12F" w:rsidR="00A3198A" w:rsidRDefault="00A3198A" w:rsidP="00074800">
      <w:pPr>
        <w:pStyle w:val="NoSpacing"/>
      </w:pPr>
      <w:r>
        <w:t xml:space="preserve">        // Insert the course object into the hash table</w:t>
      </w:r>
    </w:p>
    <w:p w14:paraId="270F5455" w14:textId="77777777" w:rsidR="00A3198A" w:rsidRDefault="00A3198A" w:rsidP="00074800">
      <w:pPr>
        <w:pStyle w:val="NoSpacing"/>
      </w:pPr>
      <w:r>
        <w:t xml:space="preserve">        courseTable.insert(newCourse.courseNumber, newCourse)</w:t>
      </w:r>
    </w:p>
    <w:p w14:paraId="3D34B460" w14:textId="20351A4D" w:rsidR="00A3198A" w:rsidRDefault="00A3198A" w:rsidP="00074800">
      <w:pPr>
        <w:pStyle w:val="NoSpacing"/>
      </w:pPr>
      <w:r>
        <w:t xml:space="preserve">    Close file  </w:t>
      </w:r>
    </w:p>
    <w:p w14:paraId="29F8A8CF" w14:textId="77777777" w:rsidR="00A3198A" w:rsidRDefault="00A3198A" w:rsidP="00074800">
      <w:pPr>
        <w:pStyle w:val="NoSpacing"/>
      </w:pPr>
      <w:r>
        <w:t xml:space="preserve">    // Final Validation: Ensure every prerequisite exists as a course </w:t>
      </w:r>
    </w:p>
    <w:p w14:paraId="56D76E2B" w14:textId="22685787" w:rsidR="00A3198A" w:rsidRDefault="00A3198A" w:rsidP="00074800">
      <w:pPr>
        <w:pStyle w:val="NoSpacing"/>
      </w:pPr>
      <w:r>
        <w:t xml:space="preserve">    ValidatePrerequisites(courseTable)</w:t>
      </w:r>
    </w:p>
    <w:p w14:paraId="0BC9A896" w14:textId="538B4812" w:rsidR="00A3198A" w:rsidRDefault="00A3198A" w:rsidP="00074800">
      <w:pPr>
        <w:pStyle w:val="NoSpacing"/>
      </w:pPr>
      <w:r>
        <w:t>Function ValidatePrerequisites(HashTable&lt;Course&gt; table):</w:t>
      </w:r>
    </w:p>
    <w:p w14:paraId="52552D47" w14:textId="77777777" w:rsidR="00A3198A" w:rsidRDefault="00A3198A" w:rsidP="00074800">
      <w:pPr>
        <w:pStyle w:val="NoSpacing"/>
      </w:pPr>
      <w:r>
        <w:t xml:space="preserve">    For each course in table:</w:t>
      </w:r>
    </w:p>
    <w:p w14:paraId="28B6CBC5" w14:textId="77777777" w:rsidR="00A3198A" w:rsidRDefault="00A3198A" w:rsidP="00074800">
      <w:pPr>
        <w:pStyle w:val="NoSpacing"/>
      </w:pPr>
      <w:r>
        <w:t xml:space="preserve">        For each prereqNumber in course.prerequisites:</w:t>
      </w:r>
    </w:p>
    <w:p w14:paraId="07B40948" w14:textId="77777777" w:rsidR="00A3198A" w:rsidRDefault="00A3198A" w:rsidP="00074800">
      <w:pPr>
        <w:pStyle w:val="NoSpacing"/>
      </w:pPr>
      <w:r>
        <w:t xml:space="preserve">            // Check if the prerequisite exists as a key in the hash table</w:t>
      </w:r>
    </w:p>
    <w:p w14:paraId="20D4B1ED" w14:textId="77777777" w:rsidR="00A3198A" w:rsidRDefault="00A3198A" w:rsidP="00074800">
      <w:pPr>
        <w:pStyle w:val="NoSpacing"/>
      </w:pPr>
      <w:r>
        <w:t xml:space="preserve">            If table.search(prereqNumber) is null:</w:t>
      </w:r>
    </w:p>
    <w:p w14:paraId="2CAA7572" w14:textId="1ABA8F5E" w:rsidR="00A3198A" w:rsidRDefault="00A3198A" w:rsidP="00074800">
      <w:pPr>
        <w:pStyle w:val="NoSpacing"/>
      </w:pPr>
      <w:r>
        <w:t xml:space="preserve">                Print "Warning: Prerequisite " + prereqNumber + " does not exist in the curriculum."</w:t>
      </w:r>
    </w:p>
    <w:p w14:paraId="45EE7D45" w14:textId="77777777" w:rsidR="00405AAC" w:rsidRDefault="00405AAC" w:rsidP="00074800">
      <w:pPr>
        <w:pStyle w:val="NoSpacing"/>
      </w:pPr>
    </w:p>
    <w:p w14:paraId="5D118F9E" w14:textId="30212530" w:rsidR="00A3198A" w:rsidRDefault="00A3198A" w:rsidP="00074800">
      <w:pPr>
        <w:pStyle w:val="NoSpacing"/>
      </w:pPr>
      <w:r>
        <w:lastRenderedPageBreak/>
        <w:t>// Hash Table - Milestone 2</w:t>
      </w:r>
    </w:p>
    <w:p w14:paraId="05BF7692" w14:textId="77777777" w:rsidR="00A3198A" w:rsidRDefault="00A3198A" w:rsidP="00074800">
      <w:pPr>
        <w:pStyle w:val="NoSpacing"/>
      </w:pPr>
      <w:r>
        <w:t>void searchCourse(HashTable&lt;Course&gt; courses, String courseNumber) {</w:t>
      </w:r>
    </w:p>
    <w:p w14:paraId="21C0DC66" w14:textId="77777777" w:rsidR="00405AAC" w:rsidRDefault="00405AAC" w:rsidP="00074800">
      <w:pPr>
        <w:pStyle w:val="NoSpacing"/>
      </w:pPr>
    </w:p>
    <w:p w14:paraId="1D346E2C" w14:textId="3B68961A" w:rsidR="00A3198A" w:rsidRDefault="00A3198A" w:rsidP="00074800">
      <w:pPr>
        <w:pStyle w:val="NoSpacing"/>
      </w:pPr>
      <w:r>
        <w:t xml:space="preserve">    // Search the hash table for the specific course key</w:t>
      </w:r>
    </w:p>
    <w:p w14:paraId="7F734B1F" w14:textId="77777777" w:rsidR="00A3198A" w:rsidRDefault="00A3198A" w:rsidP="00074800">
      <w:pPr>
        <w:pStyle w:val="NoSpacing"/>
      </w:pPr>
      <w:r>
        <w:t xml:space="preserve">    Course target = courses.search(courseNumber)</w:t>
      </w:r>
    </w:p>
    <w:p w14:paraId="0515ECDC" w14:textId="77777777" w:rsidR="00A3198A" w:rsidRDefault="00A3198A" w:rsidP="00074800">
      <w:pPr>
        <w:pStyle w:val="NoSpacing"/>
      </w:pPr>
      <w:r>
        <w:t xml:space="preserve">    </w:t>
      </w:r>
    </w:p>
    <w:p w14:paraId="352C6C7E" w14:textId="77777777" w:rsidR="00A3198A" w:rsidRDefault="00A3198A" w:rsidP="00074800">
      <w:pPr>
        <w:pStyle w:val="NoSpacing"/>
      </w:pPr>
      <w:r>
        <w:t xml:space="preserve">    If target is not null:</w:t>
      </w:r>
    </w:p>
    <w:p w14:paraId="044AFCF0" w14:textId="7C50783B" w:rsidR="00A3198A" w:rsidRDefault="00A3198A" w:rsidP="00074800">
      <w:pPr>
        <w:pStyle w:val="NoSpacing"/>
      </w:pPr>
      <w:r>
        <w:t xml:space="preserve">        // Print course number and title</w:t>
      </w:r>
    </w:p>
    <w:p w14:paraId="4BD62A86" w14:textId="77777777" w:rsidR="00A3198A" w:rsidRDefault="00A3198A" w:rsidP="00074800">
      <w:pPr>
        <w:pStyle w:val="NoSpacing"/>
      </w:pPr>
      <w:r>
        <w:t xml:space="preserve">        Print target.courseNumber + ", " + target.courseTitle</w:t>
      </w:r>
    </w:p>
    <w:p w14:paraId="59A7F810" w14:textId="10B8064C" w:rsidR="00A3198A" w:rsidRDefault="00A3198A" w:rsidP="00074800">
      <w:pPr>
        <w:pStyle w:val="NoSpacing"/>
      </w:pPr>
      <w:r>
        <w:t xml:space="preserve">        // Print prerequisites</w:t>
      </w:r>
    </w:p>
    <w:p w14:paraId="1BE45C26" w14:textId="77777777" w:rsidR="00A3198A" w:rsidRDefault="00A3198A" w:rsidP="00074800">
      <w:pPr>
        <w:pStyle w:val="NoSpacing"/>
      </w:pPr>
      <w:r>
        <w:t xml:space="preserve">        Print "Prerequisites: "</w:t>
      </w:r>
    </w:p>
    <w:p w14:paraId="22AFEB95" w14:textId="77777777" w:rsidR="00A3198A" w:rsidRDefault="00A3198A" w:rsidP="00074800">
      <w:pPr>
        <w:pStyle w:val="NoSpacing"/>
      </w:pPr>
      <w:r>
        <w:t xml:space="preserve">        If target.prerequisites is empty:</w:t>
      </w:r>
    </w:p>
    <w:p w14:paraId="51ED7B6F" w14:textId="77777777" w:rsidR="00A3198A" w:rsidRDefault="00A3198A" w:rsidP="00074800">
      <w:pPr>
        <w:pStyle w:val="NoSpacing"/>
      </w:pPr>
      <w:r>
        <w:t xml:space="preserve">            Print "None"</w:t>
      </w:r>
    </w:p>
    <w:p w14:paraId="1EA53608" w14:textId="77777777" w:rsidR="00A3198A" w:rsidRDefault="00A3198A" w:rsidP="00074800">
      <w:pPr>
        <w:pStyle w:val="NoSpacing"/>
      </w:pPr>
      <w:r>
        <w:t xml:space="preserve">        Else:</w:t>
      </w:r>
    </w:p>
    <w:p w14:paraId="4316892D" w14:textId="77777777" w:rsidR="00A3198A" w:rsidRDefault="00A3198A" w:rsidP="00074800">
      <w:pPr>
        <w:pStyle w:val="NoSpacing"/>
      </w:pPr>
      <w:r>
        <w:t xml:space="preserve">            For each p in target.prerequisites:</w:t>
      </w:r>
    </w:p>
    <w:p w14:paraId="52996CFF" w14:textId="42D0C9FC" w:rsidR="00A3198A" w:rsidRDefault="00A3198A" w:rsidP="00074800">
      <w:pPr>
        <w:pStyle w:val="NoSpacing"/>
      </w:pPr>
      <w:r>
        <w:t xml:space="preserve">                Print p</w:t>
      </w:r>
    </w:p>
    <w:p w14:paraId="62F750D2" w14:textId="77777777" w:rsidR="00A3198A" w:rsidRDefault="00A3198A" w:rsidP="00074800">
      <w:pPr>
        <w:pStyle w:val="NoSpacing"/>
      </w:pPr>
      <w:r>
        <w:t xml:space="preserve">    Else:</w:t>
      </w:r>
    </w:p>
    <w:p w14:paraId="44E46E7E" w14:textId="77777777" w:rsidR="00A3198A" w:rsidRDefault="00A3198A" w:rsidP="00074800">
      <w:pPr>
        <w:pStyle w:val="NoSpacing"/>
      </w:pPr>
      <w:r>
        <w:t xml:space="preserve">        Print "Course " + courseNumber + " not found."</w:t>
      </w:r>
    </w:p>
    <w:p w14:paraId="26C36F4C" w14:textId="4E843A43" w:rsidR="00D31D8E" w:rsidRDefault="00A3198A" w:rsidP="00074800">
      <w:pPr>
        <w:pStyle w:val="NoSpacing"/>
      </w:pPr>
      <w:r>
        <w:t>}</w:t>
      </w:r>
    </w:p>
    <w:p w14:paraId="32918A4E" w14:textId="77777777" w:rsidR="00D31D8E" w:rsidRDefault="00D31D8E" w:rsidP="00074800">
      <w:pPr>
        <w:pStyle w:val="NoSpacing"/>
      </w:pPr>
      <w:r>
        <w:t>Method PrintCourseList(courseTable):</w:t>
      </w:r>
    </w:p>
    <w:p w14:paraId="1473A80F" w14:textId="77777777" w:rsidR="00D31D8E" w:rsidRDefault="00D31D8E" w:rsidP="00074800">
      <w:pPr>
        <w:pStyle w:val="NoSpacing"/>
      </w:pPr>
      <w:r>
        <w:t xml:space="preserve">    Create Vector 'tempList'</w:t>
      </w:r>
    </w:p>
    <w:p w14:paraId="3402F322" w14:textId="77777777" w:rsidR="00D31D8E" w:rsidRDefault="00D31D8E" w:rsidP="00074800">
      <w:pPr>
        <w:pStyle w:val="NoSpacing"/>
      </w:pPr>
      <w:r>
        <w:t xml:space="preserve">    // Extract courses from all buckets</w:t>
      </w:r>
    </w:p>
    <w:p w14:paraId="70363537" w14:textId="77777777" w:rsidR="00D31D8E" w:rsidRDefault="00D31D8E" w:rsidP="00074800">
      <w:pPr>
        <w:pStyle w:val="NoSpacing"/>
      </w:pPr>
      <w:r>
        <w:t xml:space="preserve">    For each bucket in courseTable:</w:t>
      </w:r>
    </w:p>
    <w:p w14:paraId="6AA48553" w14:textId="77777777" w:rsidR="00D31D8E" w:rsidRDefault="00D31D8E" w:rsidP="00074800">
      <w:pPr>
        <w:pStyle w:val="NoSpacing"/>
      </w:pPr>
      <w:r>
        <w:t xml:space="preserve">        For each course in bucket:</w:t>
      </w:r>
    </w:p>
    <w:p w14:paraId="449BB537" w14:textId="77777777" w:rsidR="00D31D8E" w:rsidRDefault="00D31D8E" w:rsidP="00074800">
      <w:pPr>
        <w:pStyle w:val="NoSpacing"/>
      </w:pPr>
      <w:r>
        <w:t xml:space="preserve">            Add course to tempList</w:t>
      </w:r>
    </w:p>
    <w:p w14:paraId="73358A08" w14:textId="77777777" w:rsidR="00D31D8E" w:rsidRDefault="00D31D8E" w:rsidP="00074800">
      <w:pPr>
        <w:pStyle w:val="NoSpacing"/>
      </w:pPr>
      <w:r>
        <w:t xml:space="preserve">    // Sort the temporary list to meet alphanumeric requirement</w:t>
      </w:r>
    </w:p>
    <w:p w14:paraId="67FD5987" w14:textId="77777777" w:rsidR="00D31D8E" w:rsidRDefault="00D31D8E" w:rsidP="00074800">
      <w:pPr>
        <w:pStyle w:val="NoSpacing"/>
      </w:pPr>
      <w:r>
        <w:t xml:space="preserve">    Sort tempList alphanumerically by courseNumber</w:t>
      </w:r>
    </w:p>
    <w:p w14:paraId="7D607D5C" w14:textId="77777777" w:rsidR="00D31D8E" w:rsidRDefault="00D31D8E" w:rsidP="00074800">
      <w:pPr>
        <w:pStyle w:val="NoSpacing"/>
      </w:pPr>
      <w:r>
        <w:t xml:space="preserve">    </w:t>
      </w:r>
    </w:p>
    <w:p w14:paraId="79B63325" w14:textId="77777777" w:rsidR="00D31D8E" w:rsidRDefault="00D31D8E" w:rsidP="00074800">
      <w:pPr>
        <w:pStyle w:val="NoSpacing"/>
      </w:pPr>
      <w:r>
        <w:t xml:space="preserve">    For each course in tempList:</w:t>
      </w:r>
    </w:p>
    <w:p w14:paraId="5DD5150A" w14:textId="77777777" w:rsidR="00D31D8E" w:rsidRDefault="00D31D8E" w:rsidP="00074800">
      <w:pPr>
        <w:pStyle w:val="NoSpacing"/>
      </w:pPr>
      <w:r>
        <w:t xml:space="preserve">        Print course.courseNumber + ": " + course.courseTitle</w:t>
      </w:r>
    </w:p>
    <w:p w14:paraId="5295118D" w14:textId="77777777" w:rsidR="00D31D8E" w:rsidRDefault="00D31D8E" w:rsidP="00074800">
      <w:pPr>
        <w:pStyle w:val="NoSpacing"/>
      </w:pPr>
    </w:p>
    <w:p w14:paraId="3BCF1DCC" w14:textId="77777777" w:rsidR="00D31D8E" w:rsidRDefault="00D31D8E" w:rsidP="00074800">
      <w:pPr>
        <w:pStyle w:val="NoSpacing"/>
      </w:pPr>
      <w:r>
        <w:t>Method MainMenu():</w:t>
      </w:r>
    </w:p>
    <w:p w14:paraId="13B6F134" w14:textId="77777777" w:rsidR="00D31D8E" w:rsidRDefault="00D31D8E" w:rsidP="00074800">
      <w:pPr>
        <w:pStyle w:val="NoSpacing"/>
      </w:pPr>
      <w:r>
        <w:t xml:space="preserve">    While choice != 9:</w:t>
      </w:r>
    </w:p>
    <w:p w14:paraId="6C50266A" w14:textId="77777777" w:rsidR="00D31D8E" w:rsidRDefault="00D31D8E" w:rsidP="00074800">
      <w:pPr>
        <w:pStyle w:val="NoSpacing"/>
      </w:pPr>
      <w:r>
        <w:t xml:space="preserve">        Print "1. Load Data", "2. Print List", "3. Search Course", "9. Exit"</w:t>
      </w:r>
    </w:p>
    <w:p w14:paraId="59DE9822" w14:textId="77777777" w:rsidR="00D31D8E" w:rsidRDefault="00D31D8E" w:rsidP="00074800">
      <w:pPr>
        <w:pStyle w:val="NoSpacing"/>
      </w:pPr>
      <w:r>
        <w:t xml:space="preserve">        Input choice</w:t>
      </w:r>
    </w:p>
    <w:p w14:paraId="4B7F3248" w14:textId="77777777" w:rsidR="00D31D8E" w:rsidRDefault="00D31D8E" w:rsidP="00074800">
      <w:pPr>
        <w:pStyle w:val="NoSpacing"/>
      </w:pPr>
      <w:r>
        <w:t xml:space="preserve">        If choice == 1: LoadDataStructure("input.txt")</w:t>
      </w:r>
    </w:p>
    <w:p w14:paraId="69B8DD81" w14:textId="77777777" w:rsidR="00D31D8E" w:rsidRDefault="00D31D8E" w:rsidP="00074800">
      <w:pPr>
        <w:pStyle w:val="NoSpacing"/>
      </w:pPr>
      <w:r>
        <w:t xml:space="preserve">        Else if choice == 2: PrintCourseList(courseTable)</w:t>
      </w:r>
    </w:p>
    <w:p w14:paraId="74168689" w14:textId="77777777" w:rsidR="00D31D8E" w:rsidRDefault="00D31D8E" w:rsidP="00074800">
      <w:pPr>
        <w:pStyle w:val="NoSpacing"/>
      </w:pPr>
      <w:r>
        <w:t xml:space="preserve">        Else if choice == 3:</w:t>
      </w:r>
    </w:p>
    <w:p w14:paraId="1F342C75" w14:textId="77777777" w:rsidR="00D31D8E" w:rsidRDefault="00D31D8E" w:rsidP="00074800">
      <w:pPr>
        <w:pStyle w:val="NoSpacing"/>
      </w:pPr>
      <w:r>
        <w:t xml:space="preserve">            Input id</w:t>
      </w:r>
    </w:p>
    <w:p w14:paraId="5E1116E1" w14:textId="77777777" w:rsidR="00D31D8E" w:rsidRDefault="00D31D8E" w:rsidP="00074800">
      <w:pPr>
        <w:pStyle w:val="NoSpacing"/>
      </w:pPr>
      <w:r>
        <w:t xml:space="preserve">            searchCourse(courseTable, id)</w:t>
      </w:r>
    </w:p>
    <w:p w14:paraId="160DFDF6" w14:textId="0B22EF7E" w:rsidR="00D31D8E" w:rsidRDefault="002348EE" w:rsidP="002348EE">
      <w:r>
        <w:br w:type="page"/>
      </w:r>
    </w:p>
    <w:p w14:paraId="1FA0415A" w14:textId="50A7A142" w:rsidR="00D31D8E" w:rsidRPr="00D31D8E" w:rsidRDefault="00D31D8E" w:rsidP="00074800">
      <w:pPr>
        <w:pStyle w:val="Heading1"/>
      </w:pPr>
      <w:r w:rsidRPr="00D31D8E">
        <w:rPr>
          <w:b/>
        </w:rPr>
        <w:lastRenderedPageBreak/>
        <w:t>CS 300 5-3 Project One: Tree Data Structure Pseudocode</w:t>
      </w:r>
    </w:p>
    <w:p w14:paraId="7CE5675D" w14:textId="77777777" w:rsidR="00D31D8E" w:rsidRPr="00D31D8E" w:rsidRDefault="00D31D8E" w:rsidP="00074800">
      <w:pPr>
        <w:pStyle w:val="NoSpacing"/>
      </w:pPr>
      <w:r w:rsidRPr="00D31D8E">
        <w:t>// Structure to hold individual course data</w:t>
      </w:r>
    </w:p>
    <w:p w14:paraId="07BB675B" w14:textId="77777777" w:rsidR="00D31D8E" w:rsidRPr="00D31D8E" w:rsidRDefault="00D31D8E" w:rsidP="00074800">
      <w:pPr>
        <w:pStyle w:val="NoSpacing"/>
      </w:pPr>
      <w:r w:rsidRPr="00D31D8E">
        <w:t>Structure Course:</w:t>
      </w:r>
    </w:p>
    <w:p w14:paraId="3B78B83E" w14:textId="77777777" w:rsidR="00D31D8E" w:rsidRPr="00D31D8E" w:rsidRDefault="00D31D8E" w:rsidP="00074800">
      <w:pPr>
        <w:pStyle w:val="NoSpacing"/>
      </w:pPr>
      <w:r w:rsidRPr="00D31D8E">
        <w:t xml:space="preserve">    String courseNumber</w:t>
      </w:r>
    </w:p>
    <w:p w14:paraId="2141067B" w14:textId="77777777" w:rsidR="00D31D8E" w:rsidRPr="00D31D8E" w:rsidRDefault="00D31D8E" w:rsidP="00074800">
      <w:pPr>
        <w:pStyle w:val="NoSpacing"/>
      </w:pPr>
      <w:r w:rsidRPr="00D31D8E">
        <w:t xml:space="preserve">    String courseTitle</w:t>
      </w:r>
    </w:p>
    <w:p w14:paraId="56A25BFF" w14:textId="77777777" w:rsidR="00D31D8E" w:rsidRPr="00D31D8E" w:rsidRDefault="00D31D8E" w:rsidP="00074800">
      <w:pPr>
        <w:pStyle w:val="NoSpacing"/>
      </w:pPr>
      <w:r w:rsidRPr="00D31D8E">
        <w:t xml:space="preserve">    List prerequisites</w:t>
      </w:r>
    </w:p>
    <w:p w14:paraId="2DB03222" w14:textId="77777777" w:rsidR="00D31D8E" w:rsidRPr="00D31D8E" w:rsidRDefault="00D31D8E" w:rsidP="00074800">
      <w:pPr>
        <w:pStyle w:val="NoSpacing"/>
      </w:pPr>
    </w:p>
    <w:p w14:paraId="5B801CCA" w14:textId="77777777" w:rsidR="00D31D8E" w:rsidRPr="00D31D8E" w:rsidRDefault="00D31D8E" w:rsidP="00074800">
      <w:pPr>
        <w:pStyle w:val="NoSpacing"/>
      </w:pPr>
      <w:r w:rsidRPr="00D31D8E">
        <w:t>// Structure for the Binary Search Tree Node</w:t>
      </w:r>
    </w:p>
    <w:p w14:paraId="5CDD5470" w14:textId="77777777" w:rsidR="00D31D8E" w:rsidRPr="00D31D8E" w:rsidRDefault="00D31D8E" w:rsidP="00074800">
      <w:pPr>
        <w:pStyle w:val="NoSpacing"/>
      </w:pPr>
      <w:r w:rsidRPr="00D31D8E">
        <w:t>Structure Node:</w:t>
      </w:r>
    </w:p>
    <w:p w14:paraId="31FD2B79" w14:textId="77777777" w:rsidR="00D31D8E" w:rsidRPr="00D31D8E" w:rsidRDefault="00D31D8E" w:rsidP="00074800">
      <w:pPr>
        <w:pStyle w:val="NoSpacing"/>
      </w:pPr>
      <w:r w:rsidRPr="00D31D8E">
        <w:t xml:space="preserve">    Course course</w:t>
      </w:r>
    </w:p>
    <w:p w14:paraId="5879922E" w14:textId="77777777" w:rsidR="00D31D8E" w:rsidRPr="00D31D8E" w:rsidRDefault="00D31D8E" w:rsidP="00074800">
      <w:pPr>
        <w:pStyle w:val="NoSpacing"/>
      </w:pPr>
      <w:r w:rsidRPr="00D31D8E">
        <w:t xml:space="preserve">    Node left</w:t>
      </w:r>
    </w:p>
    <w:p w14:paraId="4AE9C4A7" w14:textId="77777777" w:rsidR="00D31D8E" w:rsidRPr="00D31D8E" w:rsidRDefault="00D31D8E" w:rsidP="00074800">
      <w:pPr>
        <w:pStyle w:val="NoSpacing"/>
      </w:pPr>
      <w:r w:rsidRPr="00D31D8E">
        <w:t xml:space="preserve">    Node right</w:t>
      </w:r>
    </w:p>
    <w:p w14:paraId="052A21A0" w14:textId="77777777" w:rsidR="00D31D8E" w:rsidRPr="00D31D8E" w:rsidRDefault="00D31D8E" w:rsidP="00074800">
      <w:pPr>
        <w:pStyle w:val="NoSpacing"/>
      </w:pPr>
    </w:p>
    <w:p w14:paraId="3C589A44" w14:textId="77777777" w:rsidR="00D31D8E" w:rsidRPr="00D31D8E" w:rsidRDefault="00D31D8E" w:rsidP="00074800">
      <w:pPr>
        <w:pStyle w:val="NoSpacing"/>
      </w:pPr>
      <w:r w:rsidRPr="00D31D8E">
        <w:t>Function LoadDataStructure(String csvPath, Tree coursesTree):</w:t>
      </w:r>
    </w:p>
    <w:p w14:paraId="2E2303D0" w14:textId="77777777" w:rsidR="00D31D8E" w:rsidRPr="00D31D8E" w:rsidRDefault="00D31D8E" w:rsidP="00074800">
      <w:pPr>
        <w:pStyle w:val="NoSpacing"/>
      </w:pPr>
      <w:r w:rsidRPr="00D31D8E">
        <w:t xml:space="preserve">    Open csvPath</w:t>
      </w:r>
    </w:p>
    <w:p w14:paraId="105605A0" w14:textId="77777777" w:rsidR="00D31D8E" w:rsidRPr="00D31D8E" w:rsidRDefault="00D31D8E" w:rsidP="00074800">
      <w:pPr>
        <w:pStyle w:val="NoSpacing"/>
      </w:pPr>
      <w:r w:rsidRPr="00D31D8E">
        <w:t xml:space="preserve">    If file is not open:</w:t>
      </w:r>
    </w:p>
    <w:p w14:paraId="4F229467" w14:textId="77777777" w:rsidR="00D31D8E" w:rsidRPr="00D31D8E" w:rsidRDefault="00D31D8E" w:rsidP="00074800">
      <w:pPr>
        <w:pStyle w:val="NoSpacing"/>
      </w:pPr>
      <w:r w:rsidRPr="00D31D8E">
        <w:t xml:space="preserve">        Print "Error: Could not open file."</w:t>
      </w:r>
    </w:p>
    <w:p w14:paraId="7CA425FB" w14:textId="77777777" w:rsidR="00D31D8E" w:rsidRPr="00D31D8E" w:rsidRDefault="00D31D8E" w:rsidP="00074800">
      <w:pPr>
        <w:pStyle w:val="NoSpacing"/>
      </w:pPr>
      <w:r w:rsidRPr="00D31D8E">
        <w:t xml:space="preserve">        Return</w:t>
      </w:r>
    </w:p>
    <w:p w14:paraId="405203F9" w14:textId="77777777" w:rsidR="00D31D8E" w:rsidRPr="00D31D8E" w:rsidRDefault="00D31D8E" w:rsidP="00074800">
      <w:pPr>
        <w:pStyle w:val="NoSpacing"/>
      </w:pPr>
    </w:p>
    <w:p w14:paraId="256F2F9D" w14:textId="77777777" w:rsidR="00D31D8E" w:rsidRPr="00D31D8E" w:rsidRDefault="00D31D8E" w:rsidP="00074800">
      <w:pPr>
        <w:pStyle w:val="NoSpacing"/>
      </w:pPr>
      <w:r w:rsidRPr="00D31D8E">
        <w:t xml:space="preserve">    While not at end of file:</w:t>
      </w:r>
    </w:p>
    <w:p w14:paraId="358270CE" w14:textId="77777777" w:rsidR="00D31D8E" w:rsidRPr="00D31D8E" w:rsidRDefault="00D31D8E" w:rsidP="00074800">
      <w:pPr>
        <w:pStyle w:val="NoSpacing"/>
      </w:pPr>
      <w:r w:rsidRPr="00D31D8E">
        <w:t xml:space="preserve">        Read line from file</w:t>
      </w:r>
    </w:p>
    <w:p w14:paraId="682E4F59" w14:textId="77777777" w:rsidR="00D31D8E" w:rsidRPr="00D31D8E" w:rsidRDefault="00D31D8E" w:rsidP="00074800">
      <w:pPr>
        <w:pStyle w:val="NoSpacing"/>
      </w:pPr>
      <w:r w:rsidRPr="00D31D8E">
        <w:t xml:space="preserve">        Split line by commas into Tokens</w:t>
      </w:r>
    </w:p>
    <w:p w14:paraId="53A6F23B" w14:textId="77777777" w:rsidR="00D31D8E" w:rsidRPr="00D31D8E" w:rsidRDefault="00D31D8E" w:rsidP="00074800">
      <w:pPr>
        <w:pStyle w:val="NoSpacing"/>
      </w:pPr>
    </w:p>
    <w:p w14:paraId="46A7A6A9" w14:textId="77777777" w:rsidR="00D31D8E" w:rsidRPr="00D31D8E" w:rsidRDefault="00D31D8E" w:rsidP="00074800">
      <w:pPr>
        <w:pStyle w:val="NoSpacing"/>
      </w:pPr>
      <w:r w:rsidRPr="00D31D8E">
        <w:t xml:space="preserve">        // Validation: Check for at least two parameters (Number and Title)</w:t>
      </w:r>
    </w:p>
    <w:p w14:paraId="28B18A72" w14:textId="77777777" w:rsidR="00D31D8E" w:rsidRPr="00D31D8E" w:rsidRDefault="00D31D8E" w:rsidP="00074800">
      <w:pPr>
        <w:pStyle w:val="NoSpacing"/>
      </w:pPr>
      <w:r w:rsidRPr="00D31D8E">
        <w:t xml:space="preserve">        If Tokens.size &lt; 2:</w:t>
      </w:r>
    </w:p>
    <w:p w14:paraId="3E190437" w14:textId="77777777" w:rsidR="00D31D8E" w:rsidRPr="00D31D8E" w:rsidRDefault="00D31D8E" w:rsidP="00074800">
      <w:pPr>
        <w:pStyle w:val="NoSpacing"/>
      </w:pPr>
      <w:r w:rsidRPr="00D31D8E">
        <w:t xml:space="preserve">            Print "Error: Invalid format on line."</w:t>
      </w:r>
    </w:p>
    <w:p w14:paraId="49E31CEF" w14:textId="354DC16C" w:rsidR="00D31D8E" w:rsidRPr="00D31D8E" w:rsidRDefault="00D31D8E" w:rsidP="00074800">
      <w:pPr>
        <w:pStyle w:val="NoSpacing"/>
      </w:pPr>
      <w:r w:rsidRPr="00D31D8E">
        <w:t xml:space="preserve">            Continue to next line</w:t>
      </w:r>
    </w:p>
    <w:p w14:paraId="28D9D697" w14:textId="77777777" w:rsidR="00D31D8E" w:rsidRPr="00D31D8E" w:rsidRDefault="00D31D8E" w:rsidP="00074800">
      <w:pPr>
        <w:pStyle w:val="NoSpacing"/>
      </w:pPr>
      <w:r w:rsidRPr="00D31D8E">
        <w:t xml:space="preserve">        // Create Course Object</w:t>
      </w:r>
    </w:p>
    <w:p w14:paraId="480A298F" w14:textId="77777777" w:rsidR="00D31D8E" w:rsidRPr="00D31D8E" w:rsidRDefault="00D31D8E" w:rsidP="00074800">
      <w:pPr>
        <w:pStyle w:val="NoSpacing"/>
      </w:pPr>
      <w:r w:rsidRPr="00D31D8E">
        <w:t xml:space="preserve">        newCourse = new Course</w:t>
      </w:r>
    </w:p>
    <w:p w14:paraId="48E93076" w14:textId="77777777" w:rsidR="00D31D8E" w:rsidRPr="00D31D8E" w:rsidRDefault="00D31D8E" w:rsidP="00074800">
      <w:pPr>
        <w:pStyle w:val="NoSpacing"/>
      </w:pPr>
      <w:r w:rsidRPr="00D31D8E">
        <w:t xml:space="preserve">        newCourse.courseNumber = Tokens[0]</w:t>
      </w:r>
    </w:p>
    <w:p w14:paraId="332A1E1E" w14:textId="5554E7CF" w:rsidR="00D31D8E" w:rsidRPr="00D31D8E" w:rsidRDefault="00D31D8E" w:rsidP="00074800">
      <w:pPr>
        <w:pStyle w:val="NoSpacing"/>
      </w:pPr>
      <w:r w:rsidRPr="00D31D8E">
        <w:t xml:space="preserve">        newCourse.courseTitle = Tokens[1]</w:t>
      </w:r>
    </w:p>
    <w:p w14:paraId="71D2457A" w14:textId="77777777" w:rsidR="00D31D8E" w:rsidRPr="00D31D8E" w:rsidRDefault="00D31D8E" w:rsidP="00074800">
      <w:pPr>
        <w:pStyle w:val="NoSpacing"/>
      </w:pPr>
      <w:r w:rsidRPr="00D31D8E">
        <w:t xml:space="preserve">        // Add prerequisites if they exist</w:t>
      </w:r>
    </w:p>
    <w:p w14:paraId="2AC05EB2" w14:textId="77777777" w:rsidR="00D31D8E" w:rsidRPr="00D31D8E" w:rsidRDefault="00D31D8E" w:rsidP="00074800">
      <w:pPr>
        <w:pStyle w:val="NoSpacing"/>
      </w:pPr>
      <w:r w:rsidRPr="00D31D8E">
        <w:t xml:space="preserve">        For i from 2 to Tokens.size - 1:</w:t>
      </w:r>
    </w:p>
    <w:p w14:paraId="30FD926E" w14:textId="77777777" w:rsidR="00D31D8E" w:rsidRPr="00D31D8E" w:rsidRDefault="00D31D8E" w:rsidP="00074800">
      <w:pPr>
        <w:pStyle w:val="NoSpacing"/>
      </w:pPr>
      <w:r w:rsidRPr="00D31D8E">
        <w:t xml:space="preserve">            newCourse.prerequisites.add(Tokens[i])</w:t>
      </w:r>
    </w:p>
    <w:p w14:paraId="0AE74F8B" w14:textId="77777777" w:rsidR="00D31D8E" w:rsidRPr="00D31D8E" w:rsidRDefault="00D31D8E" w:rsidP="00074800">
      <w:pPr>
        <w:pStyle w:val="NoSpacing"/>
      </w:pPr>
      <w:r w:rsidRPr="00D31D8E">
        <w:t xml:space="preserve">        // Store course object in the Binary Search Tree</w:t>
      </w:r>
    </w:p>
    <w:p w14:paraId="387C5B8F" w14:textId="456BD847" w:rsidR="00D31D8E" w:rsidRPr="00D31D8E" w:rsidRDefault="00D31D8E" w:rsidP="00074800">
      <w:pPr>
        <w:pStyle w:val="NoSpacing"/>
      </w:pPr>
      <w:r w:rsidRPr="00D31D8E">
        <w:t xml:space="preserve">        coursesTree.insert(newCourse)</w:t>
      </w:r>
    </w:p>
    <w:p w14:paraId="188E70FE" w14:textId="2021A2B6" w:rsidR="00D31D8E" w:rsidRPr="00D31D8E" w:rsidRDefault="00D31D8E" w:rsidP="00074800">
      <w:pPr>
        <w:pStyle w:val="NoSpacing"/>
      </w:pPr>
      <w:r w:rsidRPr="00D31D8E">
        <w:t xml:space="preserve">    Close file</w:t>
      </w:r>
    </w:p>
    <w:p w14:paraId="2B917B18" w14:textId="77777777" w:rsidR="00D31D8E" w:rsidRPr="00D31D8E" w:rsidRDefault="00D31D8E" w:rsidP="00074800">
      <w:pPr>
        <w:pStyle w:val="NoSpacing"/>
      </w:pPr>
      <w:r w:rsidRPr="00D31D8E">
        <w:t xml:space="preserve">    // Make sure all prerequisites exist in the tree</w:t>
      </w:r>
    </w:p>
    <w:p w14:paraId="072C11C0" w14:textId="77777777" w:rsidR="00D31D8E" w:rsidRPr="00D31D8E" w:rsidRDefault="00D31D8E" w:rsidP="00074800">
      <w:pPr>
        <w:pStyle w:val="NoSpacing"/>
      </w:pPr>
      <w:r w:rsidRPr="00D31D8E">
        <w:t xml:space="preserve">    ValidatePrerequisites(coursesTree)</w:t>
      </w:r>
    </w:p>
    <w:p w14:paraId="40B1B7E9" w14:textId="77777777" w:rsidR="00D31D8E" w:rsidRPr="00D31D8E" w:rsidRDefault="00D31D8E" w:rsidP="00074800">
      <w:pPr>
        <w:pStyle w:val="NoSpacing"/>
      </w:pPr>
      <w:r w:rsidRPr="00D31D8E">
        <w:t>Function ValidatePrerequisites(Tree coursesTree):</w:t>
      </w:r>
    </w:p>
    <w:p w14:paraId="7CE93238" w14:textId="77777777" w:rsidR="00D31D8E" w:rsidRPr="00D31D8E" w:rsidRDefault="00D31D8E" w:rsidP="00074800">
      <w:pPr>
        <w:pStyle w:val="NoSpacing"/>
      </w:pPr>
      <w:r w:rsidRPr="00D31D8E">
        <w:t xml:space="preserve">    For each course in coursesTree:</w:t>
      </w:r>
    </w:p>
    <w:p w14:paraId="1938809D" w14:textId="77777777" w:rsidR="00D31D8E" w:rsidRPr="00D31D8E" w:rsidRDefault="00D31D8E" w:rsidP="00074800">
      <w:pPr>
        <w:pStyle w:val="NoSpacing"/>
      </w:pPr>
      <w:r w:rsidRPr="00D31D8E">
        <w:t xml:space="preserve">        For each prereq in course.prerequisites:</w:t>
      </w:r>
    </w:p>
    <w:p w14:paraId="27AABAAA" w14:textId="77777777" w:rsidR="00D31D8E" w:rsidRPr="00D31D8E" w:rsidRDefault="00D31D8E" w:rsidP="00074800">
      <w:pPr>
        <w:pStyle w:val="NoSpacing"/>
      </w:pPr>
      <w:r w:rsidRPr="00D31D8E">
        <w:t xml:space="preserve">            If coursesTree.search(prereq) is Null:</w:t>
      </w:r>
    </w:p>
    <w:p w14:paraId="19DD8883" w14:textId="2A66ABB2" w:rsidR="00D31D8E" w:rsidRPr="00D31D8E" w:rsidRDefault="00D31D8E" w:rsidP="00074800">
      <w:pPr>
        <w:pStyle w:val="NoSpacing"/>
      </w:pPr>
      <w:r w:rsidRPr="00D31D8E">
        <w:t xml:space="preserve">                Print "Warning: Prerequisite " + prereq + " not found in curriculum."</w:t>
      </w:r>
    </w:p>
    <w:p w14:paraId="62CAD890" w14:textId="77777777" w:rsidR="00D31D8E" w:rsidRPr="00D31D8E" w:rsidRDefault="00D31D8E" w:rsidP="00074800">
      <w:pPr>
        <w:pStyle w:val="NoSpacing"/>
      </w:pPr>
      <w:r w:rsidRPr="00D31D8E">
        <w:t>// Binary Search Tree Search Implementation</w:t>
      </w:r>
    </w:p>
    <w:p w14:paraId="1AE2F763" w14:textId="77777777" w:rsidR="00D31D8E" w:rsidRPr="00D31D8E" w:rsidRDefault="00D31D8E" w:rsidP="00074800">
      <w:pPr>
        <w:pStyle w:val="NoSpacing"/>
      </w:pPr>
      <w:r w:rsidRPr="00D31D8E">
        <w:lastRenderedPageBreak/>
        <w:t>void searchCourse(Tree&lt;Course&gt; courses, String courseNumber) {</w:t>
      </w:r>
    </w:p>
    <w:p w14:paraId="10395A19" w14:textId="77777777" w:rsidR="00D31D8E" w:rsidRPr="00D31D8E" w:rsidRDefault="00D31D8E" w:rsidP="00074800">
      <w:pPr>
        <w:pStyle w:val="NoSpacing"/>
      </w:pPr>
      <w:r w:rsidRPr="00D31D8E">
        <w:t xml:space="preserve">    // Locate the course in the tree</w:t>
      </w:r>
    </w:p>
    <w:p w14:paraId="03422F5A" w14:textId="77777777" w:rsidR="00D31D8E" w:rsidRPr="00D31D8E" w:rsidRDefault="00D31D8E" w:rsidP="00074800">
      <w:pPr>
        <w:pStyle w:val="NoSpacing"/>
      </w:pPr>
      <w:r w:rsidRPr="00D31D8E">
        <w:t xml:space="preserve">    Node foundNode = courses.search(courseNumber)</w:t>
      </w:r>
    </w:p>
    <w:p w14:paraId="1D1F4100" w14:textId="77777777" w:rsidR="00D31D8E" w:rsidRPr="00D31D8E" w:rsidRDefault="00D31D8E" w:rsidP="00074800">
      <w:pPr>
        <w:pStyle w:val="NoSpacing"/>
      </w:pPr>
    </w:p>
    <w:p w14:paraId="530D6468" w14:textId="77777777" w:rsidR="00D31D8E" w:rsidRPr="00D31D8E" w:rsidRDefault="00D31D8E" w:rsidP="00074800">
      <w:pPr>
        <w:pStyle w:val="NoSpacing"/>
      </w:pPr>
      <w:r w:rsidRPr="00D31D8E">
        <w:t xml:space="preserve">    // If the course is the same as courseNumber</w:t>
      </w:r>
    </w:p>
    <w:p w14:paraId="43D1DE98" w14:textId="77777777" w:rsidR="00D31D8E" w:rsidRPr="00D31D8E" w:rsidRDefault="00D31D8E" w:rsidP="00074800">
      <w:pPr>
        <w:pStyle w:val="NoSpacing"/>
      </w:pPr>
      <w:r w:rsidRPr="00D31D8E">
        <w:t xml:space="preserve">    If foundNode is not Null:</w:t>
      </w:r>
    </w:p>
    <w:p w14:paraId="65554DE0" w14:textId="77777777" w:rsidR="00D31D8E" w:rsidRPr="00D31D8E" w:rsidRDefault="00D31D8E" w:rsidP="00074800">
      <w:pPr>
        <w:pStyle w:val="NoSpacing"/>
      </w:pPr>
      <w:r w:rsidRPr="00D31D8E">
        <w:t xml:space="preserve">        // print out the course information</w:t>
      </w:r>
    </w:p>
    <w:p w14:paraId="1499705B" w14:textId="77777777" w:rsidR="00D31D8E" w:rsidRPr="00D31D8E" w:rsidRDefault="00D31D8E" w:rsidP="00074800">
      <w:pPr>
        <w:pStyle w:val="NoSpacing"/>
      </w:pPr>
      <w:r w:rsidRPr="00D31D8E">
        <w:t xml:space="preserve">        Print foundNode.course.courseNumber + ": " + foundNode.course.courseTitle</w:t>
      </w:r>
    </w:p>
    <w:p w14:paraId="5D780EB3" w14:textId="77777777" w:rsidR="00D31D8E" w:rsidRPr="00D31D8E" w:rsidRDefault="00D31D8E" w:rsidP="00074800">
      <w:pPr>
        <w:pStyle w:val="NoSpacing"/>
      </w:pPr>
      <w:r w:rsidRPr="00D31D8E">
        <w:t xml:space="preserve">        </w:t>
      </w:r>
    </w:p>
    <w:p w14:paraId="61D8D958" w14:textId="77777777" w:rsidR="00D31D8E" w:rsidRPr="00D31D8E" w:rsidRDefault="00D31D8E" w:rsidP="00074800">
      <w:pPr>
        <w:pStyle w:val="NoSpacing"/>
      </w:pPr>
      <w:r w:rsidRPr="00D31D8E">
        <w:t xml:space="preserve">        Print "Prerequisites: "</w:t>
      </w:r>
    </w:p>
    <w:p w14:paraId="5716E985" w14:textId="77777777" w:rsidR="00D31D8E" w:rsidRPr="00D31D8E" w:rsidRDefault="00D31D8E" w:rsidP="00074800">
      <w:pPr>
        <w:pStyle w:val="NoSpacing"/>
      </w:pPr>
      <w:r w:rsidRPr="00D31D8E">
        <w:t xml:space="preserve">        // for each prerequisite of the course</w:t>
      </w:r>
    </w:p>
    <w:p w14:paraId="25098A61" w14:textId="77777777" w:rsidR="00D31D8E" w:rsidRPr="00D31D8E" w:rsidRDefault="00D31D8E" w:rsidP="00074800">
      <w:pPr>
        <w:pStyle w:val="NoSpacing"/>
      </w:pPr>
      <w:r w:rsidRPr="00D31D8E">
        <w:t xml:space="preserve">        If foundNode.course.prerequisites is empty:</w:t>
      </w:r>
    </w:p>
    <w:p w14:paraId="7A0E76C3" w14:textId="77777777" w:rsidR="00D31D8E" w:rsidRPr="00D31D8E" w:rsidRDefault="00D31D8E" w:rsidP="00074800">
      <w:pPr>
        <w:pStyle w:val="NoSpacing"/>
      </w:pPr>
      <w:r w:rsidRPr="00D31D8E">
        <w:t xml:space="preserve">            Print "None"</w:t>
      </w:r>
    </w:p>
    <w:p w14:paraId="17EF1AA4" w14:textId="77777777" w:rsidR="00D31D8E" w:rsidRPr="00D31D8E" w:rsidRDefault="00D31D8E" w:rsidP="00074800">
      <w:pPr>
        <w:pStyle w:val="NoSpacing"/>
      </w:pPr>
      <w:r w:rsidRPr="00D31D8E">
        <w:t xml:space="preserve">        Else:</w:t>
      </w:r>
    </w:p>
    <w:p w14:paraId="4ADDCC89" w14:textId="77777777" w:rsidR="00D31D8E" w:rsidRPr="00D31D8E" w:rsidRDefault="00D31D8E" w:rsidP="00074800">
      <w:pPr>
        <w:pStyle w:val="NoSpacing"/>
      </w:pPr>
      <w:r w:rsidRPr="00D31D8E">
        <w:t xml:space="preserve">            For each prereq in foundNode.course.prerequisites:</w:t>
      </w:r>
    </w:p>
    <w:p w14:paraId="39FC7E22" w14:textId="77777777" w:rsidR="00D31D8E" w:rsidRPr="00D31D8E" w:rsidRDefault="00D31D8E" w:rsidP="00074800">
      <w:pPr>
        <w:pStyle w:val="NoSpacing"/>
      </w:pPr>
      <w:r w:rsidRPr="00D31D8E">
        <w:t xml:space="preserve">                // print the prerequisite course information</w:t>
      </w:r>
    </w:p>
    <w:p w14:paraId="267FBA71" w14:textId="77777777" w:rsidR="00D31D8E" w:rsidRPr="00D31D8E" w:rsidRDefault="00D31D8E" w:rsidP="00074800">
      <w:pPr>
        <w:pStyle w:val="NoSpacing"/>
      </w:pPr>
      <w:r w:rsidRPr="00D31D8E">
        <w:t xml:space="preserve">                Print prereq</w:t>
      </w:r>
    </w:p>
    <w:p w14:paraId="0D203D99" w14:textId="77777777" w:rsidR="00D31D8E" w:rsidRPr="00D31D8E" w:rsidRDefault="00D31D8E" w:rsidP="00074800">
      <w:pPr>
        <w:pStyle w:val="NoSpacing"/>
      </w:pPr>
      <w:r w:rsidRPr="00D31D8E">
        <w:t xml:space="preserve">    Else:</w:t>
      </w:r>
    </w:p>
    <w:p w14:paraId="28E7C111" w14:textId="77777777" w:rsidR="00D31D8E" w:rsidRPr="00D31D8E" w:rsidRDefault="00D31D8E" w:rsidP="00074800">
      <w:pPr>
        <w:pStyle w:val="NoSpacing"/>
      </w:pPr>
      <w:r w:rsidRPr="00D31D8E">
        <w:t xml:space="preserve">        Print "Course not found."</w:t>
      </w:r>
    </w:p>
    <w:p w14:paraId="5DE682A3" w14:textId="77777777" w:rsidR="00D31D8E" w:rsidRPr="00D31D8E" w:rsidRDefault="00D31D8E" w:rsidP="00074800">
      <w:pPr>
        <w:pStyle w:val="NoSpacing"/>
      </w:pPr>
      <w:r w:rsidRPr="00D31D8E">
        <w:t>}</w:t>
      </w:r>
    </w:p>
    <w:p w14:paraId="33EEBA86" w14:textId="77777777" w:rsidR="00D31D8E" w:rsidRDefault="00D31D8E" w:rsidP="00074800">
      <w:pPr>
        <w:pStyle w:val="NoSpacing"/>
      </w:pPr>
    </w:p>
    <w:p w14:paraId="6876841D" w14:textId="77777777" w:rsidR="00D31D8E" w:rsidRDefault="00D31D8E" w:rsidP="00074800">
      <w:pPr>
        <w:pStyle w:val="NoSpacing"/>
      </w:pPr>
      <w:r>
        <w:t>// Recursive In-Order Traversal prints naturally in alphanumeric order</w:t>
      </w:r>
    </w:p>
    <w:p w14:paraId="25B739C8" w14:textId="77777777" w:rsidR="00D31D8E" w:rsidRDefault="00D31D8E" w:rsidP="00074800">
      <w:pPr>
        <w:pStyle w:val="NoSpacing"/>
      </w:pPr>
      <w:r>
        <w:t>Method PrintCourseList(node):</w:t>
      </w:r>
    </w:p>
    <w:p w14:paraId="0130810E" w14:textId="77777777" w:rsidR="00D31D8E" w:rsidRDefault="00D31D8E" w:rsidP="00074800">
      <w:pPr>
        <w:pStyle w:val="NoSpacing"/>
      </w:pPr>
      <w:r>
        <w:t xml:space="preserve">    If node == Null: </w:t>
      </w:r>
    </w:p>
    <w:p w14:paraId="20111FFF" w14:textId="5BDC73A2" w:rsidR="00D31D8E" w:rsidRDefault="00D31D8E" w:rsidP="00074800">
      <w:pPr>
        <w:pStyle w:val="NoSpacing"/>
      </w:pPr>
      <w:r>
        <w:t xml:space="preserve">        Return</w:t>
      </w:r>
    </w:p>
    <w:p w14:paraId="4C05331B" w14:textId="77777777" w:rsidR="00D31D8E" w:rsidRDefault="00D31D8E" w:rsidP="00074800">
      <w:pPr>
        <w:pStyle w:val="NoSpacing"/>
      </w:pPr>
      <w:r>
        <w:t xml:space="preserve">    PrintCourseList(node.left)</w:t>
      </w:r>
    </w:p>
    <w:p w14:paraId="7E8678DC" w14:textId="77777777" w:rsidR="00D31D8E" w:rsidRDefault="00D31D8E" w:rsidP="00074800">
      <w:pPr>
        <w:pStyle w:val="NoSpacing"/>
      </w:pPr>
      <w:r>
        <w:t xml:space="preserve">    Print node.course.courseNumber + ": " + node.course.courseTitle</w:t>
      </w:r>
    </w:p>
    <w:p w14:paraId="7045D576" w14:textId="334CF52E" w:rsidR="00D31D8E" w:rsidRDefault="00D31D8E" w:rsidP="00074800">
      <w:pPr>
        <w:pStyle w:val="NoSpacing"/>
      </w:pPr>
      <w:r>
        <w:t xml:space="preserve">    PrintCourseList(node.right)</w:t>
      </w:r>
    </w:p>
    <w:p w14:paraId="421AFBC4" w14:textId="77777777" w:rsidR="00D31D8E" w:rsidRDefault="00D31D8E" w:rsidP="00074800">
      <w:pPr>
        <w:pStyle w:val="NoSpacing"/>
      </w:pPr>
      <w:r>
        <w:t>Method MainMenu():</w:t>
      </w:r>
    </w:p>
    <w:p w14:paraId="20395743" w14:textId="77777777" w:rsidR="00D31D8E" w:rsidRDefault="00D31D8E" w:rsidP="00074800">
      <w:pPr>
        <w:pStyle w:val="NoSpacing"/>
      </w:pPr>
      <w:r>
        <w:t xml:space="preserve">    While choice != 9:</w:t>
      </w:r>
    </w:p>
    <w:p w14:paraId="52D55CA3" w14:textId="77777777" w:rsidR="00D31D8E" w:rsidRDefault="00D31D8E" w:rsidP="00074800">
      <w:pPr>
        <w:pStyle w:val="NoSpacing"/>
      </w:pPr>
      <w:r>
        <w:t xml:space="preserve">        Print "1. Load Data", "2. Print List", "3. Search Course", "9. Exit"</w:t>
      </w:r>
    </w:p>
    <w:p w14:paraId="5E4FB500" w14:textId="77777777" w:rsidR="00D31D8E" w:rsidRDefault="00D31D8E" w:rsidP="00074800">
      <w:pPr>
        <w:pStyle w:val="NoSpacing"/>
      </w:pPr>
      <w:r>
        <w:t xml:space="preserve">        Input choice</w:t>
      </w:r>
    </w:p>
    <w:p w14:paraId="32DFAE65" w14:textId="77777777" w:rsidR="00D31D8E" w:rsidRDefault="00D31D8E" w:rsidP="00074800">
      <w:pPr>
        <w:pStyle w:val="NoSpacing"/>
      </w:pPr>
      <w:r>
        <w:t xml:space="preserve">        If choice == 1: LoadDataStructure("input.txt", coursesTree)</w:t>
      </w:r>
    </w:p>
    <w:p w14:paraId="4A323A06" w14:textId="77777777" w:rsidR="00D31D8E" w:rsidRDefault="00D31D8E" w:rsidP="00074800">
      <w:pPr>
        <w:pStyle w:val="NoSpacing"/>
      </w:pPr>
      <w:r>
        <w:t xml:space="preserve">        Else if choice == 2: PrintCourseList(coursesTree.root)</w:t>
      </w:r>
    </w:p>
    <w:p w14:paraId="03E8D026" w14:textId="77777777" w:rsidR="00D31D8E" w:rsidRDefault="00D31D8E" w:rsidP="00074800">
      <w:pPr>
        <w:pStyle w:val="NoSpacing"/>
      </w:pPr>
      <w:r>
        <w:t xml:space="preserve">        Else if choice == 3:</w:t>
      </w:r>
    </w:p>
    <w:p w14:paraId="1585FEB9" w14:textId="77777777" w:rsidR="00D31D8E" w:rsidRDefault="00D31D8E" w:rsidP="00074800">
      <w:pPr>
        <w:pStyle w:val="NoSpacing"/>
      </w:pPr>
      <w:r>
        <w:t xml:space="preserve">            Input id</w:t>
      </w:r>
    </w:p>
    <w:p w14:paraId="6F77E3C3" w14:textId="5089CC88" w:rsidR="00D31D8E" w:rsidRDefault="00D31D8E" w:rsidP="00074800">
      <w:pPr>
        <w:pStyle w:val="NoSpacing"/>
      </w:pPr>
      <w:r>
        <w:t xml:space="preserve">            searchCourse(coursesTree, id)</w:t>
      </w:r>
    </w:p>
    <w:p w14:paraId="05841542" w14:textId="37303B13" w:rsidR="00074800" w:rsidRDefault="002348EE" w:rsidP="002348EE">
      <w:r>
        <w:br w:type="page"/>
      </w:r>
    </w:p>
    <w:p w14:paraId="6A7C6F6F" w14:textId="5BA7851D" w:rsidR="00074800" w:rsidRDefault="00074800" w:rsidP="00074800">
      <w:pPr>
        <w:pStyle w:val="Heading1"/>
      </w:pPr>
      <w:r>
        <w:lastRenderedPageBreak/>
        <w:t>Main Menu</w:t>
      </w:r>
    </w:p>
    <w:p w14:paraId="0F53A4F6" w14:textId="77777777" w:rsidR="00074800" w:rsidRDefault="00074800" w:rsidP="00074800">
      <w:pPr>
        <w:pStyle w:val="NoSpacing"/>
      </w:pPr>
      <w:r>
        <w:t>Function MainMenu():</w:t>
      </w:r>
    </w:p>
    <w:p w14:paraId="16EC25AC" w14:textId="77777777" w:rsidR="00074800" w:rsidRDefault="00074800" w:rsidP="00074800">
      <w:pPr>
        <w:pStyle w:val="NoSpacing"/>
      </w:pPr>
      <w:r>
        <w:t xml:space="preserve">    choice = 0</w:t>
      </w:r>
    </w:p>
    <w:p w14:paraId="7C6DE2B7" w14:textId="77777777" w:rsidR="00074800" w:rsidRDefault="00074800" w:rsidP="00074800">
      <w:pPr>
        <w:pStyle w:val="NoSpacing"/>
      </w:pPr>
      <w:r>
        <w:t xml:space="preserve">    While choice != 9:</w:t>
      </w:r>
    </w:p>
    <w:p w14:paraId="1E9F7F44" w14:textId="77777777" w:rsidR="00074800" w:rsidRDefault="00074800" w:rsidP="00074800">
      <w:pPr>
        <w:pStyle w:val="NoSpacing"/>
      </w:pPr>
      <w:r>
        <w:t xml:space="preserve">        Print "Welcome to the ABCU Advising Program"</w:t>
      </w:r>
    </w:p>
    <w:p w14:paraId="67E2260C" w14:textId="77777777" w:rsidR="00074800" w:rsidRDefault="00074800" w:rsidP="00074800">
      <w:pPr>
        <w:pStyle w:val="NoSpacing"/>
      </w:pPr>
      <w:r>
        <w:t xml:space="preserve">        Print "1. Load Data Structure"</w:t>
      </w:r>
    </w:p>
    <w:p w14:paraId="69DA8C19" w14:textId="77777777" w:rsidR="00074800" w:rsidRDefault="00074800" w:rsidP="00074800">
      <w:pPr>
        <w:pStyle w:val="NoSpacing"/>
      </w:pPr>
      <w:r>
        <w:t xml:space="preserve">        Print "2. Print Alphanumeric Course List"</w:t>
      </w:r>
    </w:p>
    <w:p w14:paraId="003D90F3" w14:textId="77777777" w:rsidR="00074800" w:rsidRDefault="00074800" w:rsidP="00074800">
      <w:pPr>
        <w:pStyle w:val="NoSpacing"/>
      </w:pPr>
      <w:r>
        <w:t xml:space="preserve">        Print "3. Print Course Information and Prerequisites"</w:t>
      </w:r>
    </w:p>
    <w:p w14:paraId="54EE630A" w14:textId="77777777" w:rsidR="00074800" w:rsidRDefault="00074800" w:rsidP="00074800">
      <w:pPr>
        <w:pStyle w:val="NoSpacing"/>
      </w:pPr>
      <w:r>
        <w:t xml:space="preserve">        Print "9. Exit"</w:t>
      </w:r>
    </w:p>
    <w:p w14:paraId="1ABA1E6F" w14:textId="06D08D2C" w:rsidR="00074800" w:rsidRDefault="00074800" w:rsidP="00074800">
      <w:pPr>
        <w:pStyle w:val="NoSpacing"/>
      </w:pPr>
      <w:r>
        <w:t xml:space="preserve">        Input choice</w:t>
      </w:r>
    </w:p>
    <w:p w14:paraId="712E428A" w14:textId="77777777" w:rsidR="00074800" w:rsidRDefault="00074800" w:rsidP="00074800">
      <w:pPr>
        <w:pStyle w:val="NoSpacing"/>
      </w:pPr>
      <w:r>
        <w:t xml:space="preserve">        Switch choice:</w:t>
      </w:r>
    </w:p>
    <w:p w14:paraId="16BBAD82" w14:textId="77777777" w:rsidR="00074800" w:rsidRDefault="00074800" w:rsidP="00074800">
      <w:pPr>
        <w:pStyle w:val="NoSpacing"/>
      </w:pPr>
      <w:r>
        <w:t xml:space="preserve">            Case 1:</w:t>
      </w:r>
    </w:p>
    <w:p w14:paraId="38FC13FE" w14:textId="77777777" w:rsidR="00074800" w:rsidRDefault="00074800" w:rsidP="00074800">
      <w:pPr>
        <w:pStyle w:val="NoSpacing"/>
      </w:pPr>
      <w:r>
        <w:t xml:space="preserve">                Input fileName</w:t>
      </w:r>
    </w:p>
    <w:p w14:paraId="3997C0DB" w14:textId="77777777" w:rsidR="00074800" w:rsidRDefault="00074800" w:rsidP="00074800">
      <w:pPr>
        <w:pStyle w:val="NoSpacing"/>
      </w:pPr>
      <w:r>
        <w:t xml:space="preserve">                LoadDataStructure(fileName) // Calls the specific load function for your data structure</w:t>
      </w:r>
    </w:p>
    <w:p w14:paraId="0DCE5346" w14:textId="77777777" w:rsidR="00074800" w:rsidRDefault="00074800" w:rsidP="00074800">
      <w:pPr>
        <w:pStyle w:val="NoSpacing"/>
      </w:pPr>
      <w:r>
        <w:t xml:space="preserve">            Case 2:</w:t>
      </w:r>
    </w:p>
    <w:p w14:paraId="3F5D635F" w14:textId="77777777" w:rsidR="00074800" w:rsidRDefault="00074800" w:rsidP="00074800">
      <w:pPr>
        <w:pStyle w:val="NoSpacing"/>
      </w:pPr>
      <w:r>
        <w:t xml:space="preserve">                // Check if data is loaded first</w:t>
      </w:r>
    </w:p>
    <w:p w14:paraId="7CB9FD2A" w14:textId="77777777" w:rsidR="00074800" w:rsidRDefault="00074800" w:rsidP="00074800">
      <w:pPr>
        <w:pStyle w:val="NoSpacing"/>
      </w:pPr>
      <w:r>
        <w:t xml:space="preserve">                If dataStructure is empty:</w:t>
      </w:r>
    </w:p>
    <w:p w14:paraId="0632234E" w14:textId="77777777" w:rsidR="00074800" w:rsidRDefault="00074800" w:rsidP="00074800">
      <w:pPr>
        <w:pStyle w:val="NoSpacing"/>
      </w:pPr>
      <w:r>
        <w:t xml:space="preserve">                    Print "Error: Please load data first (Option 1)."</w:t>
      </w:r>
    </w:p>
    <w:p w14:paraId="4C81224E" w14:textId="77777777" w:rsidR="00074800" w:rsidRDefault="00074800" w:rsidP="00074800">
      <w:pPr>
        <w:pStyle w:val="NoSpacing"/>
      </w:pPr>
      <w:r>
        <w:t xml:space="preserve">                Else:</w:t>
      </w:r>
    </w:p>
    <w:p w14:paraId="110DE24E" w14:textId="77777777" w:rsidR="00074800" w:rsidRDefault="00074800" w:rsidP="00074800">
      <w:pPr>
        <w:pStyle w:val="NoSpacing"/>
      </w:pPr>
      <w:r>
        <w:t xml:space="preserve">                    PrintSortedList() // Calls the sorting/printing function</w:t>
      </w:r>
    </w:p>
    <w:p w14:paraId="5CAF8740" w14:textId="77777777" w:rsidR="00074800" w:rsidRDefault="00074800" w:rsidP="00074800">
      <w:pPr>
        <w:pStyle w:val="NoSpacing"/>
      </w:pPr>
      <w:r>
        <w:t xml:space="preserve">            Case 3:</w:t>
      </w:r>
    </w:p>
    <w:p w14:paraId="54E495F0" w14:textId="77777777" w:rsidR="00074800" w:rsidRDefault="00074800" w:rsidP="00074800">
      <w:pPr>
        <w:pStyle w:val="NoSpacing"/>
      </w:pPr>
      <w:r>
        <w:t xml:space="preserve">                If dataStructure is empty:</w:t>
      </w:r>
    </w:p>
    <w:p w14:paraId="60590369" w14:textId="77777777" w:rsidR="00074800" w:rsidRDefault="00074800" w:rsidP="00074800">
      <w:pPr>
        <w:pStyle w:val="NoSpacing"/>
      </w:pPr>
      <w:r>
        <w:t xml:space="preserve">                    Print "Error: Please load data first (Option 1)."</w:t>
      </w:r>
    </w:p>
    <w:p w14:paraId="51E4AA36" w14:textId="77777777" w:rsidR="00074800" w:rsidRDefault="00074800" w:rsidP="00074800">
      <w:pPr>
        <w:pStyle w:val="NoSpacing"/>
      </w:pPr>
      <w:r>
        <w:t xml:space="preserve">                Else:</w:t>
      </w:r>
    </w:p>
    <w:p w14:paraId="4C62B601" w14:textId="77777777" w:rsidR="00074800" w:rsidRDefault="00074800" w:rsidP="00074800">
      <w:pPr>
        <w:pStyle w:val="NoSpacing"/>
      </w:pPr>
      <w:r>
        <w:t xml:space="preserve">                    Input targetCourseNumber</w:t>
      </w:r>
    </w:p>
    <w:p w14:paraId="01ED1CC8" w14:textId="77777777" w:rsidR="00074800" w:rsidRDefault="00074800" w:rsidP="00074800">
      <w:pPr>
        <w:pStyle w:val="NoSpacing"/>
      </w:pPr>
      <w:r>
        <w:t xml:space="preserve">                    searchCourse(targetCourseNumber)</w:t>
      </w:r>
    </w:p>
    <w:p w14:paraId="0075E506" w14:textId="77777777" w:rsidR="00074800" w:rsidRDefault="00074800" w:rsidP="00074800">
      <w:pPr>
        <w:pStyle w:val="NoSpacing"/>
      </w:pPr>
      <w:r>
        <w:t xml:space="preserve">            Case 9:</w:t>
      </w:r>
    </w:p>
    <w:p w14:paraId="45DFCBC8" w14:textId="77777777" w:rsidR="00074800" w:rsidRDefault="00074800" w:rsidP="00074800">
      <w:pPr>
        <w:pStyle w:val="NoSpacing"/>
      </w:pPr>
      <w:r>
        <w:t xml:space="preserve">                Print "Thank you for using the advising program!"</w:t>
      </w:r>
    </w:p>
    <w:p w14:paraId="359995C3" w14:textId="77777777" w:rsidR="00074800" w:rsidRDefault="00074800" w:rsidP="00074800">
      <w:pPr>
        <w:pStyle w:val="NoSpacing"/>
      </w:pPr>
      <w:r>
        <w:t xml:space="preserve">            Default:</w:t>
      </w:r>
    </w:p>
    <w:p w14:paraId="5E78B4C9" w14:textId="601325F7" w:rsidR="00074800" w:rsidRDefault="00074800" w:rsidP="00074800">
      <w:pPr>
        <w:pStyle w:val="NoSpacing"/>
      </w:pPr>
      <w:r>
        <w:t xml:space="preserve">                Print "Invalid option. Please try again."</w:t>
      </w:r>
    </w:p>
    <w:p w14:paraId="3A8AFE20" w14:textId="0143ECF7" w:rsidR="006A3A55" w:rsidRDefault="002348EE" w:rsidP="002348EE">
      <w:r>
        <w:br w:type="page"/>
      </w:r>
    </w:p>
    <w:p w14:paraId="7751AC99" w14:textId="56CF3329" w:rsidR="006A3A55" w:rsidRPr="002348EE" w:rsidRDefault="006A3A55" w:rsidP="002348EE">
      <w:pPr>
        <w:pStyle w:val="Heading1"/>
      </w:pPr>
      <w:r w:rsidRPr="002348EE">
        <w:lastRenderedPageBreak/>
        <w:t>Runtime analysis</w:t>
      </w:r>
    </w:p>
    <w:p w14:paraId="13E4876F" w14:textId="77777777" w:rsidR="006A3A55" w:rsidRDefault="006A3A55" w:rsidP="006A3A55">
      <w:pPr>
        <w:pStyle w:val="Heading2"/>
      </w:pPr>
      <w:r>
        <w:t>Course Object (Used for All Data Structures)</w:t>
      </w:r>
    </w:p>
    <w:p w14:paraId="412C5D34" w14:textId="77777777" w:rsidR="006A3A55" w:rsidRDefault="006A3A55" w:rsidP="006A3A55">
      <w:pPr>
        <w:pStyle w:val="NoSpacing"/>
      </w:pPr>
      <w:r>
        <w:t>Structure Course:</w:t>
      </w:r>
    </w:p>
    <w:p w14:paraId="5E00705A" w14:textId="77777777" w:rsidR="006A3A55" w:rsidRDefault="006A3A55" w:rsidP="006A3A55">
      <w:pPr>
        <w:pStyle w:val="NoSpacing"/>
      </w:pPr>
      <w:r>
        <w:t>• String courseNumber</w:t>
      </w:r>
    </w:p>
    <w:p w14:paraId="51E30C14" w14:textId="77777777" w:rsidR="006A3A55" w:rsidRDefault="006A3A55" w:rsidP="006A3A55">
      <w:pPr>
        <w:pStyle w:val="NoSpacing"/>
      </w:pPr>
      <w:r>
        <w:t>• String courseTitle</w:t>
      </w:r>
    </w:p>
    <w:p w14:paraId="0E533DE0" w14:textId="109F661A" w:rsidR="006A3A55" w:rsidRDefault="006A3A55" w:rsidP="006A3A55">
      <w:pPr>
        <w:pStyle w:val="NoSpacing"/>
      </w:pPr>
      <w:r>
        <w:t>• List&lt;String&gt; prerequisites</w:t>
      </w:r>
    </w:p>
    <w:p w14:paraId="2A796F5A" w14:textId="77777777" w:rsidR="006A3A55" w:rsidRDefault="006A3A55" w:rsidP="006A3A55">
      <w:pPr>
        <w:pStyle w:val="Heading3"/>
      </w:pPr>
      <w:r>
        <w:t>Vector Implementation</w:t>
      </w:r>
    </w:p>
    <w:p w14:paraId="0FB19349" w14:textId="77777777" w:rsidR="006A3A55" w:rsidRDefault="006A3A55" w:rsidP="006A3A55">
      <w:pPr>
        <w:pStyle w:val="Heading2"/>
      </w:pPr>
      <w:r>
        <w:t>Load Data and Create Course Objects</w:t>
      </w:r>
    </w:p>
    <w:p w14:paraId="2A6C04DA" w14:textId="77777777" w:rsidR="006A3A55" w:rsidRDefault="006A3A55" w:rsidP="006A3A55">
      <w:pPr>
        <w:pStyle w:val="NoSpacing"/>
      </w:pPr>
      <w:r>
        <w:t>Function LoadDataToVector(fileName):</w:t>
      </w:r>
      <w:r>
        <w:br/>
        <w:t>Create empty Vector&lt;Course&gt; courseList</w:t>
      </w:r>
      <w:r>
        <w:br/>
        <w:t>Open file</w:t>
      </w:r>
      <w:r>
        <w:br/>
        <w:t>If file not open → Print error and return</w:t>
      </w:r>
      <w:r>
        <w:br/>
        <w:t>While not end of file:</w:t>
      </w:r>
      <w:r>
        <w:br/>
        <w:t xml:space="preserve">    Read line</w:t>
      </w:r>
      <w:r>
        <w:br/>
        <w:t xml:space="preserve">    Split line by commas</w:t>
      </w:r>
      <w:r>
        <w:br/>
        <w:t xml:space="preserve">    If tokens &lt; 2 → Print error and continue</w:t>
      </w:r>
      <w:r>
        <w:br/>
        <w:t xml:space="preserve">    Create Course object</w:t>
      </w:r>
      <w:r>
        <w:br/>
        <w:t xml:space="preserve">    Assign courseNumber and courseTitle</w:t>
      </w:r>
      <w:r>
        <w:br/>
        <w:t xml:space="preserve">    Add prerequisites</w:t>
      </w:r>
      <w:r>
        <w:br/>
        <w:t xml:space="preserve">    Push course into vector</w:t>
      </w:r>
      <w:r>
        <w:br/>
        <w:t>Close file</w:t>
      </w:r>
      <w:r>
        <w:br/>
        <w:t>ValidatePrerequisites(courseList)</w:t>
      </w:r>
      <w:r>
        <w:br/>
        <w:t>Return courseList</w:t>
      </w:r>
    </w:p>
    <w:p w14:paraId="0D02F4EB" w14:textId="77777777" w:rsidR="006A3A55" w:rsidRDefault="006A3A55" w:rsidP="006A3A55">
      <w:pPr>
        <w:pStyle w:val="Heading3"/>
      </w:pPr>
      <w:r>
        <w:t>Vector Runtime Analysis</w:t>
      </w:r>
    </w:p>
    <w:p w14:paraId="457A870E" w14:textId="77777777" w:rsidR="006A3A55" w:rsidRDefault="006A3A55" w:rsidP="006A3A55">
      <w:pPr>
        <w:pStyle w:val="NoSpacing"/>
      </w:pPr>
      <w:r>
        <w:t>Reading file and creating objects: O(n)</w:t>
      </w:r>
    </w:p>
    <w:p w14:paraId="089BF9F5" w14:textId="77777777" w:rsidR="006A3A55" w:rsidRDefault="006A3A55" w:rsidP="006A3A55">
      <w:pPr>
        <w:pStyle w:val="NoSpacing"/>
      </w:pPr>
      <w:r>
        <w:t>Validating prerequisites (nested loop): O(n²)</w:t>
      </w:r>
    </w:p>
    <w:p w14:paraId="62D0E59F" w14:textId="77777777" w:rsidR="006A3A55" w:rsidRDefault="006A3A55" w:rsidP="006A3A55">
      <w:pPr>
        <w:pStyle w:val="NoSpacing"/>
      </w:pPr>
      <w:r>
        <w:t>Worst-case overall: O(n²)</w:t>
      </w:r>
    </w:p>
    <w:p w14:paraId="0305F8C1" w14:textId="77777777" w:rsidR="006A3A55" w:rsidRDefault="006A3A55" w:rsidP="006A3A55">
      <w:pPr>
        <w:pStyle w:val="NoSpacing"/>
      </w:pPr>
      <w:r>
        <w:t>Memory usage: O(n)</w:t>
      </w:r>
    </w:p>
    <w:p w14:paraId="1724BE7C" w14:textId="77777777" w:rsidR="006A3A55" w:rsidRDefault="006A3A55" w:rsidP="006A3A55">
      <w:pPr>
        <w:pStyle w:val="Heading3"/>
      </w:pPr>
      <w:r>
        <w:t>Hash Table Implementation</w:t>
      </w:r>
    </w:p>
    <w:p w14:paraId="77AC61A1" w14:textId="77777777" w:rsidR="006A3A55" w:rsidRDefault="006A3A55" w:rsidP="006A3A55">
      <w:pPr>
        <w:pStyle w:val="Heading2"/>
      </w:pPr>
      <w:r>
        <w:t>Load Data</w:t>
      </w:r>
    </w:p>
    <w:p w14:paraId="2B2A5261" w14:textId="77777777" w:rsidR="006A3A55" w:rsidRDefault="006A3A55" w:rsidP="006A3A55">
      <w:pPr>
        <w:pStyle w:val="NoSpacing"/>
      </w:pPr>
      <w:r>
        <w:t>Function LoadDataStructure(fileName):</w:t>
      </w:r>
      <w:r>
        <w:br/>
        <w:t>Create HashTable&lt;Course&gt;</w:t>
      </w:r>
      <w:r>
        <w:br/>
        <w:t>Open file</w:t>
      </w:r>
      <w:r>
        <w:br/>
        <w:t>While not EOF:</w:t>
      </w:r>
      <w:r>
        <w:br/>
        <w:t xml:space="preserve">    Read line</w:t>
      </w:r>
      <w:r>
        <w:br/>
        <w:t xml:space="preserve">    </w:t>
      </w:r>
      <w:r w:rsidRPr="002348EE">
        <w:t>Split line</w:t>
      </w:r>
      <w:r w:rsidRPr="002348EE">
        <w:br/>
        <w:t xml:space="preserve">    Validate format</w:t>
      </w:r>
      <w:r>
        <w:br/>
        <w:t xml:space="preserve">    Create Course object</w:t>
      </w:r>
      <w:r>
        <w:br/>
        <w:t xml:space="preserve">    Insert into hash table using courseNumber as key</w:t>
      </w:r>
      <w:r>
        <w:br/>
      </w:r>
      <w:r>
        <w:lastRenderedPageBreak/>
        <w:t>Close file</w:t>
      </w:r>
      <w:r>
        <w:br/>
        <w:t>ValidatePrerequisites(table)</w:t>
      </w:r>
    </w:p>
    <w:p w14:paraId="11A71481" w14:textId="77777777" w:rsidR="006A3A55" w:rsidRDefault="006A3A55" w:rsidP="006A3A55">
      <w:pPr>
        <w:pStyle w:val="Heading3"/>
      </w:pPr>
      <w:r>
        <w:t>Hash Table Runtime Analysis</w:t>
      </w:r>
    </w:p>
    <w:p w14:paraId="51CA545B" w14:textId="77777777" w:rsidR="006A3A55" w:rsidRDefault="006A3A55" w:rsidP="006A3A55">
      <w:pPr>
        <w:pStyle w:val="NoSpacing"/>
      </w:pPr>
      <w:r>
        <w:t>Loading data: O(n)</w:t>
      </w:r>
    </w:p>
    <w:p w14:paraId="5A130970" w14:textId="77777777" w:rsidR="006A3A55" w:rsidRDefault="006A3A55" w:rsidP="006A3A55">
      <w:pPr>
        <w:pStyle w:val="NoSpacing"/>
      </w:pPr>
      <w:r>
        <w:t>Validating prerequisites: O(n) average</w:t>
      </w:r>
    </w:p>
    <w:p w14:paraId="275DFA7C" w14:textId="77777777" w:rsidR="006A3A55" w:rsidRDefault="006A3A55" w:rsidP="006A3A55">
      <w:pPr>
        <w:pStyle w:val="NoSpacing"/>
      </w:pPr>
      <w:r>
        <w:t>Search operation: O(1) average</w:t>
      </w:r>
    </w:p>
    <w:p w14:paraId="5B5F36FE" w14:textId="77777777" w:rsidR="006A3A55" w:rsidRDefault="006A3A55" w:rsidP="006A3A55">
      <w:pPr>
        <w:pStyle w:val="NoSpacing"/>
      </w:pPr>
      <w:r>
        <w:t>Worst-case (collisions): O(n²)</w:t>
      </w:r>
    </w:p>
    <w:p w14:paraId="6ECDA735" w14:textId="77777777" w:rsidR="006A3A55" w:rsidRDefault="006A3A55" w:rsidP="006A3A55">
      <w:pPr>
        <w:pStyle w:val="NoSpacing"/>
      </w:pPr>
      <w:r>
        <w:t>Memory usage: O(n)</w:t>
      </w:r>
    </w:p>
    <w:p w14:paraId="62947C89" w14:textId="77777777" w:rsidR="006A3A55" w:rsidRDefault="006A3A55" w:rsidP="006A3A55">
      <w:pPr>
        <w:pStyle w:val="Heading3"/>
      </w:pPr>
      <w:r>
        <w:t>Binary Search Tree Implementation</w:t>
      </w:r>
    </w:p>
    <w:p w14:paraId="757A7D57" w14:textId="77777777" w:rsidR="006A3A55" w:rsidRDefault="006A3A55" w:rsidP="006A3A55">
      <w:pPr>
        <w:pStyle w:val="Heading2"/>
      </w:pPr>
      <w:r>
        <w:t>Load Data</w:t>
      </w:r>
    </w:p>
    <w:p w14:paraId="7727702F" w14:textId="77777777" w:rsidR="006A3A55" w:rsidRDefault="006A3A55" w:rsidP="006A3A55">
      <w:r>
        <w:t>Function LoadDataStructure(csvPath, tree):</w:t>
      </w:r>
      <w:r>
        <w:br/>
        <w:t>Open file</w:t>
      </w:r>
      <w:r>
        <w:br/>
        <w:t>While not EOF:</w:t>
      </w:r>
      <w:r>
        <w:br/>
        <w:t xml:space="preserve">    Read line</w:t>
      </w:r>
      <w:r>
        <w:br/>
        <w:t xml:space="preserve">    Split line</w:t>
      </w:r>
      <w:r>
        <w:br/>
        <w:t xml:space="preserve">    Validate format</w:t>
      </w:r>
      <w:r>
        <w:br/>
        <w:t xml:space="preserve">    Create Course object</w:t>
      </w:r>
      <w:r>
        <w:br/>
        <w:t xml:space="preserve">    Insert into tree</w:t>
      </w:r>
      <w:r>
        <w:br/>
        <w:t>Close file</w:t>
      </w:r>
      <w:r>
        <w:br/>
        <w:t>ValidatePrerequisites(tree)</w:t>
      </w:r>
    </w:p>
    <w:p w14:paraId="3F07A566" w14:textId="77777777" w:rsidR="006A3A55" w:rsidRDefault="006A3A55" w:rsidP="002348EE">
      <w:pPr>
        <w:pStyle w:val="Heading2"/>
      </w:pPr>
      <w:r>
        <w:t>Tree Runtime Analysis</w:t>
      </w:r>
    </w:p>
    <w:p w14:paraId="23610A4E" w14:textId="77777777" w:rsidR="006A3A55" w:rsidRDefault="006A3A55" w:rsidP="002348EE">
      <w:pPr>
        <w:pStyle w:val="NoSpacing"/>
      </w:pPr>
      <w:r>
        <w:t>Insertion: O(log n) average, O(n) worst</w:t>
      </w:r>
    </w:p>
    <w:p w14:paraId="5CD51A6A" w14:textId="77777777" w:rsidR="006A3A55" w:rsidRDefault="006A3A55" w:rsidP="002348EE">
      <w:pPr>
        <w:pStyle w:val="NoSpacing"/>
      </w:pPr>
      <w:r>
        <w:t>Validation: O(n log n) average</w:t>
      </w:r>
    </w:p>
    <w:p w14:paraId="76634AAB" w14:textId="77777777" w:rsidR="006A3A55" w:rsidRDefault="006A3A55" w:rsidP="002348EE">
      <w:pPr>
        <w:pStyle w:val="NoSpacing"/>
      </w:pPr>
      <w:r>
        <w:t>Printing sorted list (in-order traversal): O(n)</w:t>
      </w:r>
    </w:p>
    <w:p w14:paraId="5A346D1E" w14:textId="77777777" w:rsidR="006A3A55" w:rsidRDefault="006A3A55" w:rsidP="002348EE">
      <w:pPr>
        <w:pStyle w:val="NoSpacing"/>
      </w:pPr>
      <w:r>
        <w:t>Worst-case overall: O(n²)</w:t>
      </w:r>
    </w:p>
    <w:p w14:paraId="284B006D" w14:textId="77777777" w:rsidR="006A3A55" w:rsidRDefault="006A3A55" w:rsidP="002348EE">
      <w:pPr>
        <w:pStyle w:val="NoSpacing"/>
      </w:pPr>
      <w:r>
        <w:t>Memory usage: O(n)</w:t>
      </w:r>
    </w:p>
    <w:p w14:paraId="15496080" w14:textId="77777777" w:rsidR="002348EE" w:rsidRDefault="002348EE" w:rsidP="002348EE">
      <w:pPr>
        <w:pStyle w:val="NoSpacing"/>
      </w:pPr>
    </w:p>
    <w:p w14:paraId="605C17FC" w14:textId="77777777" w:rsidR="006A3A55" w:rsidRDefault="006A3A55" w:rsidP="006A3A55">
      <w:pPr>
        <w:pStyle w:val="Heading2"/>
      </w:pPr>
      <w:r>
        <w:t>Comparison of Data Structures</w:t>
      </w:r>
    </w:p>
    <w:p w14:paraId="4810F5D7" w14:textId="77777777" w:rsidR="006A3A55" w:rsidRDefault="006A3A55" w:rsidP="002348EE">
      <w:pPr>
        <w:pStyle w:val="NoSpacing"/>
        <w:numPr>
          <w:ilvl w:val="0"/>
          <w:numId w:val="10"/>
        </w:numPr>
      </w:pPr>
      <w:r>
        <w:t>Vector → Simple but slow validation (O(n²))</w:t>
      </w:r>
    </w:p>
    <w:p w14:paraId="4DB40409" w14:textId="77777777" w:rsidR="006A3A55" w:rsidRDefault="006A3A55" w:rsidP="002348EE">
      <w:pPr>
        <w:pStyle w:val="NoSpacing"/>
        <w:numPr>
          <w:ilvl w:val="0"/>
          <w:numId w:val="10"/>
        </w:numPr>
      </w:pPr>
      <w:r>
        <w:t>Hash Table → Fastest overall (O(n) average) but requires sorting for ordered output</w:t>
      </w:r>
    </w:p>
    <w:p w14:paraId="0E0B9953" w14:textId="534E2EF3" w:rsidR="002348EE" w:rsidRDefault="006A3A55" w:rsidP="002348EE">
      <w:pPr>
        <w:pStyle w:val="NoSpacing"/>
        <w:numPr>
          <w:ilvl w:val="0"/>
          <w:numId w:val="10"/>
        </w:numPr>
      </w:pPr>
      <w:r>
        <w:t>Binary Search Tree → Naturally sorted but can degrade if unbalanced</w:t>
      </w:r>
    </w:p>
    <w:p w14:paraId="634E70E7" w14:textId="3FB1B3B3" w:rsidR="006A3A55" w:rsidRDefault="002348EE" w:rsidP="002348EE">
      <w:r>
        <w:br w:type="page"/>
      </w:r>
    </w:p>
    <w:p w14:paraId="6E05C6A3" w14:textId="77777777" w:rsidR="006A3A55" w:rsidRDefault="006A3A55" w:rsidP="006A3A55">
      <w:pPr>
        <w:pStyle w:val="Heading3"/>
      </w:pPr>
      <w:r>
        <w:lastRenderedPageBreak/>
        <w:t>Final Recommendation</w:t>
      </w:r>
    </w:p>
    <w:p w14:paraId="6EA251F9" w14:textId="77777777" w:rsidR="006A3A55" w:rsidRDefault="006A3A55" w:rsidP="006A3A55">
      <w:pPr>
        <w:pStyle w:val="NoSpacing"/>
      </w:pPr>
      <w:r>
        <w:t>The Hash Table is recommended because it provides O(1) average search time, O(n) loading and validation, and efficient overall performance for the advising system. Although sorting is required to print courses in order, the O(n log n) cost is acceptable.</w:t>
      </w:r>
    </w:p>
    <w:p w14:paraId="03E5FF4E" w14:textId="77777777" w:rsidR="006A3A55" w:rsidRDefault="006A3A55" w:rsidP="006A3A55">
      <w:pPr>
        <w:pStyle w:val="NoSpacing"/>
      </w:pPr>
    </w:p>
    <w:p w14:paraId="328FF19F" w14:textId="1C989EAB" w:rsidR="002348EE" w:rsidRPr="006A3A55" w:rsidRDefault="002348EE" w:rsidP="006A3A55">
      <w:pPr>
        <w:pStyle w:val="NoSpacing"/>
      </w:pPr>
      <w:r>
        <w:rPr>
          <w:noProof/>
        </w:rPr>
        <w:drawing>
          <wp:inline distT="0" distB="0" distL="0" distR="0" wp14:anchorId="260BC510" wp14:editId="54748EAF">
            <wp:extent cx="5486400" cy="3200400"/>
            <wp:effectExtent l="0" t="0" r="0" b="0"/>
            <wp:docPr id="172038357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2348EE" w:rsidRPr="006A3A5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B48CA" w14:textId="77777777" w:rsidR="00047A1D" w:rsidRDefault="00047A1D" w:rsidP="0035598A">
      <w:pPr>
        <w:spacing w:after="0" w:line="240" w:lineRule="auto"/>
      </w:pPr>
      <w:r>
        <w:separator/>
      </w:r>
    </w:p>
  </w:endnote>
  <w:endnote w:type="continuationSeparator" w:id="0">
    <w:p w14:paraId="17DFE625" w14:textId="77777777" w:rsidR="00047A1D" w:rsidRDefault="00047A1D"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2118E" w14:textId="77777777" w:rsidR="00047A1D" w:rsidRDefault="00047A1D" w:rsidP="0035598A">
      <w:pPr>
        <w:spacing w:after="0" w:line="240" w:lineRule="auto"/>
      </w:pPr>
      <w:r>
        <w:separator/>
      </w:r>
    </w:p>
  </w:footnote>
  <w:footnote w:type="continuationSeparator" w:id="0">
    <w:p w14:paraId="52B633E3" w14:textId="77777777" w:rsidR="00047A1D" w:rsidRDefault="00047A1D"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7ABB"/>
    <w:multiLevelType w:val="hybridMultilevel"/>
    <w:tmpl w:val="4996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36674"/>
    <w:multiLevelType w:val="hybridMultilevel"/>
    <w:tmpl w:val="966E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05CEA"/>
    <w:multiLevelType w:val="hybridMultilevel"/>
    <w:tmpl w:val="A89A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4238AD"/>
    <w:multiLevelType w:val="hybridMultilevel"/>
    <w:tmpl w:val="FECC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6"/>
  </w:num>
  <w:num w:numId="2" w16cid:durableId="241838105">
    <w:abstractNumId w:val="8"/>
  </w:num>
  <w:num w:numId="3" w16cid:durableId="1435320198">
    <w:abstractNumId w:val="2"/>
  </w:num>
  <w:num w:numId="4" w16cid:durableId="436756968">
    <w:abstractNumId w:val="9"/>
  </w:num>
  <w:num w:numId="5" w16cid:durableId="686565652">
    <w:abstractNumId w:val="0"/>
  </w:num>
  <w:num w:numId="6" w16cid:durableId="1412308817">
    <w:abstractNumId w:val="1"/>
  </w:num>
  <w:num w:numId="7" w16cid:durableId="851603001">
    <w:abstractNumId w:val="7"/>
  </w:num>
  <w:num w:numId="8" w16cid:durableId="735400141">
    <w:abstractNumId w:val="5"/>
  </w:num>
  <w:num w:numId="9" w16cid:durableId="958726984">
    <w:abstractNumId w:val="4"/>
  </w:num>
  <w:num w:numId="10" w16cid:durableId="4059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07F24"/>
    <w:rsid w:val="0003467D"/>
    <w:rsid w:val="00047A1D"/>
    <w:rsid w:val="00074800"/>
    <w:rsid w:val="000B7919"/>
    <w:rsid w:val="00107742"/>
    <w:rsid w:val="0012770D"/>
    <w:rsid w:val="00165ABC"/>
    <w:rsid w:val="0017350D"/>
    <w:rsid w:val="001B35E4"/>
    <w:rsid w:val="002348EE"/>
    <w:rsid w:val="002E2FCF"/>
    <w:rsid w:val="0035521D"/>
    <w:rsid w:val="0035598A"/>
    <w:rsid w:val="003867F6"/>
    <w:rsid w:val="00405AAC"/>
    <w:rsid w:val="004113A7"/>
    <w:rsid w:val="00425D60"/>
    <w:rsid w:val="0043572A"/>
    <w:rsid w:val="004A7919"/>
    <w:rsid w:val="004B49A4"/>
    <w:rsid w:val="00510C3F"/>
    <w:rsid w:val="00514B4A"/>
    <w:rsid w:val="00557A33"/>
    <w:rsid w:val="005C0980"/>
    <w:rsid w:val="005F2DEA"/>
    <w:rsid w:val="00610A71"/>
    <w:rsid w:val="006A3A55"/>
    <w:rsid w:val="006A51DF"/>
    <w:rsid w:val="0078189C"/>
    <w:rsid w:val="007F5A24"/>
    <w:rsid w:val="00896EA0"/>
    <w:rsid w:val="008B6BAE"/>
    <w:rsid w:val="008D7FAC"/>
    <w:rsid w:val="008E6D1F"/>
    <w:rsid w:val="00904D4B"/>
    <w:rsid w:val="00927028"/>
    <w:rsid w:val="009274BE"/>
    <w:rsid w:val="00951BF8"/>
    <w:rsid w:val="00973CB0"/>
    <w:rsid w:val="009876BF"/>
    <w:rsid w:val="009A01C2"/>
    <w:rsid w:val="00A11B04"/>
    <w:rsid w:val="00A306E7"/>
    <w:rsid w:val="00A30B85"/>
    <w:rsid w:val="00A3198A"/>
    <w:rsid w:val="00A83ADF"/>
    <w:rsid w:val="00B019B2"/>
    <w:rsid w:val="00B117CE"/>
    <w:rsid w:val="00B12257"/>
    <w:rsid w:val="00B16A60"/>
    <w:rsid w:val="00B30973"/>
    <w:rsid w:val="00B872E2"/>
    <w:rsid w:val="00B9046B"/>
    <w:rsid w:val="00BA438F"/>
    <w:rsid w:val="00C13F24"/>
    <w:rsid w:val="00C828BD"/>
    <w:rsid w:val="00D31D8E"/>
    <w:rsid w:val="00DB0788"/>
    <w:rsid w:val="00DC6126"/>
    <w:rsid w:val="00DF29F3"/>
    <w:rsid w:val="00E16747"/>
    <w:rsid w:val="00E25EE8"/>
    <w:rsid w:val="00E61DA4"/>
    <w:rsid w:val="00EB089A"/>
    <w:rsid w:val="00EC0238"/>
    <w:rsid w:val="00EF6759"/>
    <w:rsid w:val="00F30CF2"/>
    <w:rsid w:val="00F7132E"/>
    <w:rsid w:val="00F773E6"/>
    <w:rsid w:val="00FD3B97"/>
    <w:rsid w:val="00FE2712"/>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8EE"/>
  </w:style>
  <w:style w:type="paragraph" w:styleId="Heading1">
    <w:name w:val="heading 1"/>
    <w:basedOn w:val="Normal"/>
    <w:next w:val="Normal"/>
    <w:link w:val="Heading1Char"/>
    <w:uiPriority w:val="9"/>
    <w:qFormat/>
    <w:rsid w:val="002348EE"/>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2348EE"/>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2348EE"/>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2348EE"/>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2348EE"/>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2348EE"/>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2348EE"/>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2348EE"/>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2348EE"/>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EE"/>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2348EE"/>
    <w:rPr>
      <w:rFonts w:asciiTheme="majorHAnsi" w:eastAsiaTheme="majorEastAsia" w:hAnsiTheme="majorHAnsi" w:cstheme="majorBidi"/>
      <w:color w:val="ED7D31" w:themeColor="accent2"/>
      <w:sz w:val="36"/>
      <w:szCs w:val="36"/>
    </w:rPr>
  </w:style>
  <w:style w:type="paragraph" w:styleId="Title">
    <w:name w:val="Title"/>
    <w:basedOn w:val="Normal"/>
    <w:next w:val="Normal"/>
    <w:link w:val="TitleChar"/>
    <w:uiPriority w:val="10"/>
    <w:qFormat/>
    <w:rsid w:val="002348E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2348EE"/>
    <w:rPr>
      <w:rFonts w:asciiTheme="majorHAnsi" w:eastAsiaTheme="majorEastAsia" w:hAnsiTheme="majorHAnsi" w:cstheme="majorBidi"/>
      <w:color w:val="262626" w:themeColor="text1" w:themeTint="D9"/>
      <w:sz w:val="96"/>
      <w:szCs w:val="96"/>
    </w:rPr>
  </w:style>
  <w:style w:type="character" w:customStyle="1" w:styleId="Heading3Char">
    <w:name w:val="Heading 3 Char"/>
    <w:basedOn w:val="DefaultParagraphFont"/>
    <w:link w:val="Heading3"/>
    <w:uiPriority w:val="9"/>
    <w:rsid w:val="002348EE"/>
    <w:rPr>
      <w:rFonts w:asciiTheme="majorHAnsi" w:eastAsiaTheme="majorEastAsia" w:hAnsiTheme="majorHAnsi" w:cstheme="majorBidi"/>
      <w:color w:val="C45911" w:themeColor="accent2" w:themeShade="BF"/>
      <w:sz w:val="32"/>
      <w:szCs w:val="32"/>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paragraph" w:styleId="NoSpacing">
    <w:name w:val="No Spacing"/>
    <w:uiPriority w:val="1"/>
    <w:qFormat/>
    <w:rsid w:val="002348EE"/>
    <w:pPr>
      <w:spacing w:after="0" w:line="240" w:lineRule="auto"/>
    </w:pPr>
    <w:rPr>
      <w:sz w:val="22"/>
    </w:rPr>
  </w:style>
  <w:style w:type="character" w:customStyle="1" w:styleId="Heading4Char">
    <w:name w:val="Heading 4 Char"/>
    <w:basedOn w:val="DefaultParagraphFont"/>
    <w:link w:val="Heading4"/>
    <w:uiPriority w:val="9"/>
    <w:rsid w:val="002348EE"/>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rsid w:val="002348EE"/>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2348EE"/>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2348EE"/>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2348EE"/>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2348EE"/>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348EE"/>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2348EE"/>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2348EE"/>
    <w:rPr>
      <w:caps/>
      <w:color w:val="404040" w:themeColor="text1" w:themeTint="BF"/>
      <w:spacing w:val="20"/>
      <w:sz w:val="28"/>
      <w:szCs w:val="28"/>
    </w:rPr>
  </w:style>
  <w:style w:type="character" w:styleId="Strong">
    <w:name w:val="Strong"/>
    <w:basedOn w:val="DefaultParagraphFont"/>
    <w:uiPriority w:val="22"/>
    <w:qFormat/>
    <w:rsid w:val="002348EE"/>
    <w:rPr>
      <w:b/>
      <w:bCs/>
    </w:rPr>
  </w:style>
  <w:style w:type="character" w:styleId="Emphasis">
    <w:name w:val="Emphasis"/>
    <w:basedOn w:val="DefaultParagraphFont"/>
    <w:uiPriority w:val="20"/>
    <w:qFormat/>
    <w:rsid w:val="002348EE"/>
    <w:rPr>
      <w:i/>
      <w:iCs/>
      <w:color w:val="000000" w:themeColor="text1"/>
    </w:rPr>
  </w:style>
  <w:style w:type="paragraph" w:styleId="Quote">
    <w:name w:val="Quote"/>
    <w:basedOn w:val="Normal"/>
    <w:next w:val="Normal"/>
    <w:link w:val="QuoteChar"/>
    <w:uiPriority w:val="29"/>
    <w:qFormat/>
    <w:rsid w:val="002348E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2348EE"/>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2348EE"/>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2348EE"/>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348EE"/>
    <w:rPr>
      <w:i/>
      <w:iCs/>
      <w:color w:val="595959" w:themeColor="text1" w:themeTint="A6"/>
    </w:rPr>
  </w:style>
  <w:style w:type="character" w:styleId="IntenseEmphasis">
    <w:name w:val="Intense Emphasis"/>
    <w:basedOn w:val="DefaultParagraphFont"/>
    <w:uiPriority w:val="21"/>
    <w:qFormat/>
    <w:rsid w:val="002348EE"/>
    <w:rPr>
      <w:b/>
      <w:bCs/>
      <w:i/>
      <w:iCs/>
      <w:caps w:val="0"/>
      <w:smallCaps w:val="0"/>
      <w:strike w:val="0"/>
      <w:dstrike w:val="0"/>
      <w:color w:val="ED7D31" w:themeColor="accent2"/>
    </w:rPr>
  </w:style>
  <w:style w:type="character" w:styleId="SubtleReference">
    <w:name w:val="Subtle Reference"/>
    <w:basedOn w:val="DefaultParagraphFont"/>
    <w:uiPriority w:val="31"/>
    <w:qFormat/>
    <w:rsid w:val="002348E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348EE"/>
    <w:rPr>
      <w:b/>
      <w:bCs/>
      <w:caps w:val="0"/>
      <w:smallCaps/>
      <w:color w:val="auto"/>
      <w:spacing w:val="0"/>
      <w:u w:val="single"/>
    </w:rPr>
  </w:style>
  <w:style w:type="character" w:styleId="BookTitle">
    <w:name w:val="Book Title"/>
    <w:basedOn w:val="DefaultParagraphFont"/>
    <w:uiPriority w:val="33"/>
    <w:qFormat/>
    <w:rsid w:val="002348EE"/>
    <w:rPr>
      <w:b/>
      <w:bCs/>
      <w:caps w:val="0"/>
      <w:smallCaps/>
      <w:spacing w:val="0"/>
    </w:rPr>
  </w:style>
  <w:style w:type="paragraph" w:styleId="TOCHeading">
    <w:name w:val="TOC Heading"/>
    <w:basedOn w:val="Heading1"/>
    <w:next w:val="Normal"/>
    <w:uiPriority w:val="39"/>
    <w:semiHidden/>
    <w:unhideWhenUsed/>
    <w:qFormat/>
    <w:rsid w:val="002348E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Data Structure</c:v>
                </c:pt>
              </c:strCache>
            </c:strRef>
          </c:tx>
          <c:spPr>
            <a:solidFill>
              <a:schemeClr val="accent1"/>
            </a:solidFill>
            <a:ln>
              <a:noFill/>
            </a:ln>
            <a:effectLst/>
          </c:spPr>
          <c:invertIfNegative val="0"/>
          <c:cat>
            <c:strRef>
              <c:f>Sheet1!$A$2:$A$5</c:f>
              <c:strCache>
                <c:ptCount val="3"/>
                <c:pt idx="0">
                  <c:v>Vector</c:v>
                </c:pt>
                <c:pt idx="1">
                  <c:v>Hash Table (avg)</c:v>
                </c:pt>
                <c:pt idx="2">
                  <c:v>BST (avg)</c:v>
                </c:pt>
              </c:strCache>
            </c:strRef>
          </c:cat>
          <c:val>
            <c:numRef>
              <c:f>Sheet1!$B$2:$B$5</c:f>
              <c:numCache>
                <c:formatCode>General</c:formatCode>
                <c:ptCount val="4"/>
                <c:pt idx="0">
                  <c:v>3</c:v>
                </c:pt>
                <c:pt idx="1">
                  <c:v>1</c:v>
                </c:pt>
                <c:pt idx="2">
                  <c:v>2</c:v>
                </c:pt>
              </c:numCache>
            </c:numRef>
          </c:val>
          <c:extLst>
            <c:ext xmlns:c16="http://schemas.microsoft.com/office/drawing/2014/chart" uri="{C3380CC4-5D6E-409C-BE32-E72D297353CC}">
              <c16:uniqueId val="{00000000-2266-47DF-8F80-1310B49C6CA2}"/>
            </c:ext>
          </c:extLst>
        </c:ser>
        <c:dLbls>
          <c:showLegendKey val="0"/>
          <c:showVal val="0"/>
          <c:showCatName val="0"/>
          <c:showSerName val="0"/>
          <c:showPercent val="0"/>
          <c:showBubbleSize val="0"/>
        </c:dLbls>
        <c:gapWidth val="150"/>
        <c:overlap val="100"/>
        <c:axId val="1000735999"/>
        <c:axId val="1000737919"/>
      </c:barChart>
      <c:catAx>
        <c:axId val="1000735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Runtime Comparison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0737919"/>
        <c:crosses val="autoZero"/>
        <c:auto val="1"/>
        <c:lblAlgn val="ctr"/>
        <c:lblOffset val="100"/>
        <c:noMultiLvlLbl val="0"/>
      </c:catAx>
      <c:valAx>
        <c:axId val="1000737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Relative Runtime Cost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0735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0</TotalTime>
  <Pages>10</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Lora Rosario, Chakira</cp:lastModifiedBy>
  <cp:revision>2</cp:revision>
  <dcterms:created xsi:type="dcterms:W3CDTF">2026-02-22T10:16:00Z</dcterms:created>
  <dcterms:modified xsi:type="dcterms:W3CDTF">2026-02-22T10:16:00Z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